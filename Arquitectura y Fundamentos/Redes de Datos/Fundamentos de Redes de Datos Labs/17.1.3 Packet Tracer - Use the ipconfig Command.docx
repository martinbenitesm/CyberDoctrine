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44482" w14:textId="411403D4" w:rsidR="004D36D7" w:rsidRPr="00FD4A68" w:rsidRDefault="00000000" w:rsidP="00D0406E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FD51D5B3D3044062B3BA6E275FF05F9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E43B3" w:rsidRPr="00AE43B3">
            <w:t>Packet Tracer: Usar el comando ipconfig</w:t>
          </w:r>
        </w:sdtContent>
      </w:sdt>
    </w:p>
    <w:p w14:paraId="15710AB0" w14:textId="77777777" w:rsidR="001D12D0" w:rsidRDefault="001D12D0" w:rsidP="001D12D0">
      <w:pPr>
        <w:pStyle w:val="Heading1"/>
        <w:spacing w:before="0" w:after="0"/>
        <w:rPr>
          <w:rFonts w:eastAsia="Times New Roman"/>
        </w:rPr>
      </w:pPr>
      <w:r>
        <w:rPr>
          <w:rFonts w:eastAsia="Times New Roman"/>
        </w:rPr>
        <w:t>Objetivos</w:t>
      </w:r>
    </w:p>
    <w:p w14:paraId="2CB3B7BD" w14:textId="729B0704" w:rsidR="001D12D0" w:rsidRDefault="001D12D0" w:rsidP="001D12D0">
      <w:pPr>
        <w:pStyle w:val="Bulletlevel1"/>
        <w:rPr>
          <w:rFonts w:eastAsiaTheme="minorEastAsia"/>
        </w:rPr>
      </w:pPr>
      <w:r>
        <w:t xml:space="preserve">Usar el comando </w:t>
      </w:r>
      <w:r>
        <w:rPr>
          <w:b/>
          <w:bCs/>
        </w:rPr>
        <w:t xml:space="preserve">ipconfig </w:t>
      </w:r>
      <w:r>
        <w:t>para identificar configuraciones incorrectas en una PC.</w:t>
      </w:r>
    </w:p>
    <w:p w14:paraId="059C912D" w14:textId="77777777" w:rsidR="001D12D0" w:rsidRDefault="001D12D0" w:rsidP="001D12D0">
      <w:pPr>
        <w:pStyle w:val="Heading1"/>
        <w:rPr>
          <w:rFonts w:eastAsia="Times New Roman"/>
        </w:rPr>
      </w:pPr>
      <w:r>
        <w:rPr>
          <w:rFonts w:eastAsia="Times New Roman"/>
        </w:rPr>
        <w:t>Aspectos básicos/Situación</w:t>
      </w:r>
    </w:p>
    <w:p w14:paraId="627A11B6" w14:textId="77777777" w:rsidR="001D12D0" w:rsidRDefault="001D12D0" w:rsidP="001D12D0">
      <w:pPr>
        <w:pStyle w:val="BodyTextL25"/>
        <w:rPr>
          <w:rFonts w:eastAsiaTheme="minorEastAsia"/>
        </w:rPr>
      </w:pPr>
      <w:r>
        <w:t xml:space="preserve">El propietario de una pequeña empresa no puede conectarse a Internet desde una de las cuatro PC de la oficina. Todas las PC están configuradas con direcciones IP estáticas que usan la red 192.168.1.0 /24. Las PC deben poder acceder al servidor web </w:t>
      </w:r>
      <w:r>
        <w:rPr>
          <w:b/>
          <w:bCs/>
        </w:rPr>
        <w:t>www.cisco.pka</w:t>
      </w:r>
      <w:r>
        <w:t xml:space="preserve">. Use el comando </w:t>
      </w:r>
      <w:r>
        <w:rPr>
          <w:b/>
          <w:bCs/>
        </w:rPr>
        <w:t xml:space="preserve">ipconfig /all </w:t>
      </w:r>
      <w:r>
        <w:t>para identificar qué PC está configurada incorrectamente.</w:t>
      </w:r>
    </w:p>
    <w:p w14:paraId="00064CF6" w14:textId="77777777" w:rsidR="001D12D0" w:rsidRDefault="001D12D0" w:rsidP="001D12D0">
      <w:pPr>
        <w:pStyle w:val="Heading1"/>
        <w:rPr>
          <w:rFonts w:eastAsia="Times New Roman"/>
        </w:rPr>
      </w:pPr>
      <w:r>
        <w:rPr>
          <w:rFonts w:eastAsia="Times New Roman"/>
        </w:rPr>
        <w:t>Instrucciones</w:t>
      </w:r>
    </w:p>
    <w:p w14:paraId="0CC324AE" w14:textId="2152F272" w:rsidR="001D12D0" w:rsidRDefault="001D12D0" w:rsidP="001D12D0">
      <w:pPr>
        <w:pStyle w:val="Heading2"/>
      </w:pPr>
      <w:r>
        <w:t>Verificar las configuraciones</w:t>
      </w:r>
    </w:p>
    <w:p w14:paraId="3562DA3D" w14:textId="062BB464" w:rsidR="001D12D0" w:rsidRDefault="001D12D0" w:rsidP="001D12D0">
      <w:pPr>
        <w:pStyle w:val="SubStepAlpha"/>
        <w:rPr>
          <w:rFonts w:eastAsiaTheme="minorEastAsia"/>
        </w:rPr>
      </w:pPr>
      <w:r>
        <w:t xml:space="preserve">Acceda al </w:t>
      </w:r>
      <w:r>
        <w:rPr>
          <w:b/>
          <w:bCs/>
        </w:rPr>
        <w:t>símbolo del sistema</w:t>
      </w:r>
      <w:r>
        <w:t xml:space="preserve"> en cada PC y escriba el comando </w:t>
      </w:r>
      <w:r>
        <w:rPr>
          <w:b/>
          <w:bCs/>
        </w:rPr>
        <w:t>ipconfig /all</w:t>
      </w:r>
      <w:r>
        <w:t xml:space="preserve"> en el indicador.</w:t>
      </w:r>
    </w:p>
    <w:p w14:paraId="2C5B320B" w14:textId="55B423EA" w:rsidR="001D12D0" w:rsidRDefault="001D12D0" w:rsidP="001D12D0">
      <w:pPr>
        <w:pStyle w:val="SubStepAlpha"/>
      </w:pPr>
      <w:r>
        <w:t>Examine la configuración de dirección IP, máscara de subred y puerta de enlace predeterminada en cada PC. Asegúrese de registrar esta configuración IP para cada PC a fin de identificar si alguna de ellas está configurada incorrectamente.</w:t>
      </w:r>
    </w:p>
    <w:p w14:paraId="419B9621" w14:textId="7AD29BB3" w:rsidR="001D12D0" w:rsidRDefault="001D12D0" w:rsidP="001D12D0">
      <w:pPr>
        <w:pStyle w:val="Heading2"/>
      </w:pPr>
      <w:r>
        <w:t>Corregir configuraciones incorrectas</w:t>
      </w:r>
    </w:p>
    <w:p w14:paraId="08DB4A6E" w14:textId="7CAC1E1B" w:rsidR="001D12D0" w:rsidRDefault="001D12D0" w:rsidP="001D12D0">
      <w:pPr>
        <w:pStyle w:val="SubStepAlpha"/>
        <w:rPr>
          <w:rFonts w:eastAsiaTheme="minorEastAsia"/>
        </w:rPr>
      </w:pPr>
      <w:r>
        <w:t>Seleccione la PC que está configurada incorrectamente.</w:t>
      </w:r>
    </w:p>
    <w:p w14:paraId="5FC31AA7" w14:textId="720BEA37" w:rsidR="001D12D0" w:rsidRDefault="001D12D0" w:rsidP="001D12D0">
      <w:pPr>
        <w:pStyle w:val="SubStepAlpha"/>
      </w:pPr>
      <w:r>
        <w:t xml:space="preserve">Haga clic en la ficha </w:t>
      </w:r>
      <w:r>
        <w:rPr>
          <w:b/>
          <w:bCs/>
        </w:rPr>
        <w:t>Desktop</w:t>
      </w:r>
      <w:r>
        <w:t xml:space="preserve"> (Escritorio) &gt; </w:t>
      </w:r>
      <w:r>
        <w:rPr>
          <w:b/>
          <w:bCs/>
        </w:rPr>
        <w:t>IP Configuration</w:t>
      </w:r>
      <w:r>
        <w:t xml:space="preserve"> (Configuración IP) para corregir la configuración.</w:t>
      </w:r>
    </w:p>
    <w:p w14:paraId="4ADA6D16" w14:textId="77777777" w:rsidR="00D0406E" w:rsidRPr="00044861" w:rsidRDefault="00D0406E" w:rsidP="00D0406E">
      <w:pPr>
        <w:pStyle w:val="ConfigWindow"/>
      </w:pPr>
      <w:r>
        <w:t>Fin del documento</w:t>
      </w:r>
    </w:p>
    <w:sectPr w:rsidR="00D0406E" w:rsidRPr="00044861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0658CD" w14:textId="77777777" w:rsidR="00F8378C" w:rsidRDefault="00F8378C" w:rsidP="00710659">
      <w:pPr>
        <w:spacing w:after="0" w:line="240" w:lineRule="auto"/>
      </w:pPr>
      <w:r>
        <w:separator/>
      </w:r>
    </w:p>
    <w:p w14:paraId="68897D7F" w14:textId="77777777" w:rsidR="00F8378C" w:rsidRDefault="00F8378C"/>
  </w:endnote>
  <w:endnote w:type="continuationSeparator" w:id="0">
    <w:p w14:paraId="0D967A63" w14:textId="77777777" w:rsidR="00F8378C" w:rsidRDefault="00F8378C" w:rsidP="00710659">
      <w:pPr>
        <w:spacing w:after="0" w:line="240" w:lineRule="auto"/>
      </w:pPr>
      <w:r>
        <w:continuationSeparator/>
      </w:r>
    </w:p>
    <w:p w14:paraId="60E1DCA3" w14:textId="77777777" w:rsidR="00F8378C" w:rsidRDefault="00F837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A753F" w14:textId="6558217E" w:rsidR="00EC7203" w:rsidRDefault="00EC72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09CC8C" wp14:editId="16EC7FB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37981366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4AE037" w14:textId="618885FB" w:rsidR="00EC7203" w:rsidRPr="00EC7203" w:rsidRDefault="00EC7203" w:rsidP="00EC7203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7203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9CC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64AE037" w14:textId="618885FB" w:rsidR="00EC7203" w:rsidRPr="00EC7203" w:rsidRDefault="00EC7203" w:rsidP="00EC7203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C7203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CD7B7A" w14:textId="2D0C49F1" w:rsidR="00926CB2" w:rsidRPr="00882B63" w:rsidRDefault="00EC7203" w:rsidP="00E859E3">
    <w:pPr>
      <w:pStyle w:val="Footer"/>
      <w:rPr>
        <w:szCs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8EF748" wp14:editId="1847610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380742610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6C38A" w14:textId="78F84724" w:rsidR="00EC7203" w:rsidRPr="00EC7203" w:rsidRDefault="00EC7203" w:rsidP="00EC7203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7203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EF74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7pt;margin-top:0;width:78.2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3D36C38A" w14:textId="78F84724" w:rsidR="00EC7203" w:rsidRPr="00EC7203" w:rsidRDefault="00EC7203" w:rsidP="00EC7203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C7203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00D5" w:rsidRPr="00B31F19">
      <w:sym w:font="Symbol" w:char="F0E3"/>
    </w:r>
    <w:r w:rsidR="008E00D5"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E00D5">
          <w:t>2016</w:t>
        </w:r>
      </w:sdtContent>
    </w:sdt>
    <w:r w:rsidR="008E00D5">
      <w:t xml:space="preserve"> © </w:t>
    </w:r>
    <w:r w:rsidR="008E00D5">
      <w:fldChar w:fldCharType="begin"/>
    </w:r>
    <w:r w:rsidR="008E00D5">
      <w:instrText xml:space="preserve"> SAVEDATE  \@ "aaaa"  \* MERGEFORMAT </w:instrText>
    </w:r>
    <w:r w:rsidR="008E00D5">
      <w:fldChar w:fldCharType="separate"/>
    </w:r>
    <w:r w:rsidR="002C23E3">
      <w:rPr>
        <w:noProof/>
      </w:rPr>
      <w:t>aa</w:t>
    </w:r>
    <w:r w:rsidR="008E00D5">
      <w:fldChar w:fldCharType="end"/>
    </w:r>
    <w:r w:rsidR="008E00D5">
      <w:t xml:space="preserve"> Cisco o sus filiales. Todos los derechos reservados. Información pública de Cisco</w:t>
    </w:r>
    <w:r w:rsidR="008E00D5">
      <w:tab/>
      <w:t xml:space="preserve"> Página </w:t>
    </w:r>
    <w:r w:rsidR="008E00D5" w:rsidRPr="0090659A">
      <w:rPr>
        <w:b/>
        <w:szCs w:val="16"/>
      </w:rPr>
      <w:fldChar w:fldCharType="begin"/>
    </w:r>
    <w:r w:rsidR="008E00D5" w:rsidRPr="0090659A">
      <w:rPr>
        <w:b/>
        <w:szCs w:val="16"/>
      </w:rPr>
      <w:instrText xml:space="preserve"> PAGE </w:instrText>
    </w:r>
    <w:r w:rsidR="008E00D5" w:rsidRPr="0090659A">
      <w:rPr>
        <w:b/>
        <w:szCs w:val="16"/>
      </w:rPr>
      <w:fldChar w:fldCharType="separate"/>
    </w:r>
    <w:r w:rsidR="008E00D5">
      <w:rPr>
        <w:b/>
      </w:rPr>
      <w:t>6</w:t>
    </w:r>
    <w:r w:rsidR="008E00D5" w:rsidRPr="0090659A">
      <w:rPr>
        <w:b/>
        <w:szCs w:val="16"/>
      </w:rPr>
      <w:fldChar w:fldCharType="end"/>
    </w:r>
    <w:r w:rsidR="008E00D5">
      <w:t xml:space="preserve"> de </w:t>
    </w:r>
    <w:r w:rsidR="008E00D5" w:rsidRPr="0090659A">
      <w:rPr>
        <w:b/>
        <w:szCs w:val="16"/>
      </w:rPr>
      <w:fldChar w:fldCharType="begin"/>
    </w:r>
    <w:r w:rsidR="008E00D5" w:rsidRPr="0090659A">
      <w:rPr>
        <w:b/>
        <w:szCs w:val="16"/>
      </w:rPr>
      <w:instrText xml:space="preserve"> NUMPAGES  </w:instrText>
    </w:r>
    <w:r w:rsidR="008E00D5" w:rsidRPr="0090659A">
      <w:rPr>
        <w:b/>
        <w:szCs w:val="16"/>
      </w:rPr>
      <w:fldChar w:fldCharType="separate"/>
    </w:r>
    <w:r w:rsidR="008E00D5">
      <w:rPr>
        <w:b/>
      </w:rPr>
      <w:t>6</w:t>
    </w:r>
    <w:r w:rsidR="008E00D5" w:rsidRPr="0090659A">
      <w:rPr>
        <w:b/>
        <w:szCs w:val="16"/>
      </w:rPr>
      <w:fldChar w:fldCharType="end"/>
    </w:r>
    <w:r w:rsidR="008E00D5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3B0DA" w14:textId="5ACFC9C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2016</w:t>
        </w:r>
      </w:sdtContent>
    </w:sdt>
    <w:r>
      <w:t xml:space="preserve"> </w:t>
    </w:r>
    <w:r w:rsidR="001D12D0">
      <w:t>-</w:t>
    </w:r>
    <w:r>
      <w:t xml:space="preserve"> </w:t>
    </w:r>
    <w:r w:rsidR="001D12D0">
      <w:t>2024</w:t>
    </w:r>
    <w:r>
      <w:t xml:space="preserve"> Cisco o sus filiales. Todos los derechos reservados. Información pública de Cisco</w:t>
    </w:r>
    <w:r>
      <w:tab/>
      <w:t xml:space="preserve"> 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</w:rPr>
      <w:t>6</w:t>
    </w:r>
    <w:r w:rsidRPr="0090659A">
      <w:rPr>
        <w:b/>
        <w:szCs w:val="16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1BEB5E" w14:textId="77777777" w:rsidR="00F8378C" w:rsidRDefault="00F8378C" w:rsidP="00710659">
      <w:pPr>
        <w:spacing w:after="0" w:line="240" w:lineRule="auto"/>
      </w:pPr>
      <w:r>
        <w:separator/>
      </w:r>
    </w:p>
    <w:p w14:paraId="18214686" w14:textId="77777777" w:rsidR="00F8378C" w:rsidRDefault="00F8378C"/>
  </w:footnote>
  <w:footnote w:type="continuationSeparator" w:id="0">
    <w:p w14:paraId="11FA9CE0" w14:textId="77777777" w:rsidR="00F8378C" w:rsidRDefault="00F8378C" w:rsidP="00710659">
      <w:pPr>
        <w:spacing w:after="0" w:line="240" w:lineRule="auto"/>
      </w:pPr>
      <w:r>
        <w:continuationSeparator/>
      </w:r>
    </w:p>
    <w:p w14:paraId="566107A1" w14:textId="77777777" w:rsidR="00F8378C" w:rsidRDefault="00F837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E52EA" w14:textId="77777777" w:rsidR="002C23E3" w:rsidRDefault="002C2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ítulo"/>
      <w:tag w:val=""/>
      <w:id w:val="-1711953976"/>
      <w:placeholder>
        <w:docPart w:val="FD51D5B3D3044062B3BA6E275FF05F9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8C2E101" w14:textId="57CCDF33" w:rsidR="00926CB2" w:rsidRDefault="005D2821" w:rsidP="008402F2">
        <w:pPr>
          <w:pStyle w:val="PageHead"/>
        </w:pPr>
        <w:r>
          <w:t>Packet Tracer: Usar el comando ipconfig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3FD70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ABE248A" wp14:editId="5B8C8B5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34220376">
    <w:abstractNumId w:val="7"/>
  </w:num>
  <w:num w:numId="2" w16cid:durableId="683437962">
    <w:abstractNumId w:val="4"/>
    <w:lvlOverride w:ilvl="0"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2350813">
    <w:abstractNumId w:val="3"/>
  </w:num>
  <w:num w:numId="4" w16cid:durableId="919558981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909336623">
    <w:abstractNumId w:val="4"/>
  </w:num>
  <w:num w:numId="6" w16cid:durableId="97262310">
    <w:abstractNumId w:val="0"/>
  </w:num>
  <w:num w:numId="7" w16cid:durableId="1116829666">
    <w:abstractNumId w:val="1"/>
  </w:num>
  <w:num w:numId="8" w16cid:durableId="2061005706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69880902">
    <w:abstractNumId w:val="4"/>
  </w:num>
  <w:num w:numId="10" w16cid:durableId="1084107766">
    <w:abstractNumId w:val="8"/>
  </w:num>
  <w:num w:numId="11" w16cid:durableId="8146388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5018771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804082288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374308862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630360208">
    <w:abstractNumId w:val="2"/>
  </w:num>
  <w:num w:numId="16" w16cid:durableId="30817367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21"/>
    <w:rsid w:val="00001BDF"/>
    <w:rsid w:val="0000380F"/>
    <w:rsid w:val="00004175"/>
    <w:rsid w:val="000059C9"/>
    <w:rsid w:val="00012C22"/>
    <w:rsid w:val="000160F7"/>
    <w:rsid w:val="00016D5B"/>
    <w:rsid w:val="00016F30"/>
    <w:rsid w:val="00017C0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46B7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12D0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04C2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2CBB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23E3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556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1645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5351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66B"/>
    <w:rsid w:val="00596998"/>
    <w:rsid w:val="0059790F"/>
    <w:rsid w:val="005A6E62"/>
    <w:rsid w:val="005A70FA"/>
    <w:rsid w:val="005B2FB3"/>
    <w:rsid w:val="005C6DE5"/>
    <w:rsid w:val="005D2821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0030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341F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2764"/>
    <w:rsid w:val="00AD4578"/>
    <w:rsid w:val="00AD68E9"/>
    <w:rsid w:val="00AD761F"/>
    <w:rsid w:val="00AE43B3"/>
    <w:rsid w:val="00AE56C0"/>
    <w:rsid w:val="00AF7ACC"/>
    <w:rsid w:val="00B00914"/>
    <w:rsid w:val="00B02A8E"/>
    <w:rsid w:val="00B052EE"/>
    <w:rsid w:val="00B1081F"/>
    <w:rsid w:val="00B10F72"/>
    <w:rsid w:val="00B2496B"/>
    <w:rsid w:val="00B27499"/>
    <w:rsid w:val="00B3010D"/>
    <w:rsid w:val="00B35151"/>
    <w:rsid w:val="00B433F2"/>
    <w:rsid w:val="00B458E8"/>
    <w:rsid w:val="00B4673D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67E3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0406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5DDC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0D1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C7203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378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904A7"/>
  <w15:docId w15:val="{23F990E5-CFB2-46C6-99E9-11556404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D2764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AD276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AD276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AD2764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AD276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D2764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D2764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D2764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D2764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D2764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D276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D2764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AD2764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D2764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AD2764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AD2764"/>
    <w:pPr>
      <w:ind w:left="720"/>
    </w:pPr>
  </w:style>
  <w:style w:type="paragraph" w:styleId="Header">
    <w:name w:val="header"/>
    <w:basedOn w:val="Normal"/>
    <w:link w:val="HeaderChar"/>
    <w:unhideWhenUsed/>
    <w:rsid w:val="00AD27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D2764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AD2764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AD27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76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2764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AD2764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AD2764"/>
  </w:style>
  <w:style w:type="table" w:styleId="TableGrid">
    <w:name w:val="Table Grid"/>
    <w:basedOn w:val="TableNormal"/>
    <w:uiPriority w:val="59"/>
    <w:rsid w:val="00AD2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AD2764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AD276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AD2764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AD2764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D276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D2764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AD2764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AD2764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AD2764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AD2764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AD2764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AD2764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D276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D2764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AD2764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AD2764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AD2764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AD2764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AD27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AD2764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AD2764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AD276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D2764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AD2764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AD2764"/>
    <w:rPr>
      <w:color w:val="EE0000"/>
    </w:rPr>
  </w:style>
  <w:style w:type="paragraph" w:customStyle="1" w:styleId="BodyTextL25Bold">
    <w:name w:val="Body Text L25 Bold"/>
    <w:basedOn w:val="BodyTextL25"/>
    <w:qFormat/>
    <w:rsid w:val="00AD2764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D2764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AD276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D27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D276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76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D2764"/>
    <w:rPr>
      <w:b/>
      <w:bCs/>
    </w:rPr>
  </w:style>
  <w:style w:type="paragraph" w:customStyle="1" w:styleId="ReflectionQ">
    <w:name w:val="Reflection Q"/>
    <w:basedOn w:val="BodyTextL25"/>
    <w:qFormat/>
    <w:rsid w:val="00AD2764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AD2764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AD276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D2764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AD2764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AD2764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D2764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D2764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D2764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AD276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AD2764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AD2764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D2764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AD276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AD2764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AD2764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AD2764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AD2764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AD2764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AD2764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AD2764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AD2764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AD2764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AD276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AD2764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AD2764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AD2764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AD2764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AD2764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AD2764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AD2764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AD2764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AD2764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AD2764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AD2764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AD2764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AD2764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AD2764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AD2764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AD2764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AD2764"/>
    <w:rPr>
      <w:b/>
    </w:rPr>
  </w:style>
  <w:style w:type="character" w:customStyle="1" w:styleId="CMDChar">
    <w:name w:val="CMD Char"/>
    <w:basedOn w:val="DefaultParagraphFont"/>
    <w:link w:val="CMD"/>
    <w:rsid w:val="00AD2764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AD2764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uiPriority w:val="10"/>
    <w:qFormat/>
    <w:rsid w:val="00AD2764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D2764"/>
    <w:rPr>
      <w:rFonts w:eastAsiaTheme="majorEastAsia" w:cstheme="majorBidi"/>
      <w:b/>
      <w:kern w:val="28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AD2764"/>
    <w:rPr>
      <w:color w:val="808080"/>
    </w:rPr>
  </w:style>
  <w:style w:type="paragraph" w:customStyle="1" w:styleId="CMDRed">
    <w:name w:val="CMD Red"/>
    <w:basedOn w:val="CMD"/>
    <w:link w:val="CMDRedChar"/>
    <w:qFormat/>
    <w:rsid w:val="00AD2764"/>
    <w:rPr>
      <w:color w:val="EE0000"/>
    </w:rPr>
  </w:style>
  <w:style w:type="character" w:customStyle="1" w:styleId="CMDRedChar">
    <w:name w:val="CMD Red Char"/>
    <w:basedOn w:val="CMDChar"/>
    <w:link w:val="CMDRed"/>
    <w:rsid w:val="00AD2764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AD2764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AD2764"/>
    <w:rPr>
      <w:szCs w:val="22"/>
    </w:rPr>
  </w:style>
  <w:style w:type="character" w:customStyle="1" w:styleId="CMDOutputChar">
    <w:name w:val="CMD Output Char"/>
    <w:basedOn w:val="BodyTextL25Char"/>
    <w:link w:val="CMDOutput"/>
    <w:rsid w:val="00AD2764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AD2764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AD2764"/>
  </w:style>
  <w:style w:type="paragraph" w:customStyle="1" w:styleId="TableAnswer">
    <w:name w:val="Table Answer"/>
    <w:basedOn w:val="TableText"/>
    <w:qFormat/>
    <w:rsid w:val="00AD2764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AD2764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AD2764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AD2764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AD2764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AD2764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AD2764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AD2764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AD2764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AD2764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AD2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D51D5B3D3044062B3BA6E275FF05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BD0F6-2B7A-491E-8971-218CB0A6ADF6}"/>
      </w:docPartPr>
      <w:docPartBody>
        <w:p w:rsidR="00C80C90" w:rsidRDefault="008E04B3">
          <w:pPr>
            <w:pStyle w:val="FD51D5B3D3044062B3BA6E275FF05F9C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B3"/>
    <w:rsid w:val="00015D0B"/>
    <w:rsid w:val="00455817"/>
    <w:rsid w:val="008E04B3"/>
    <w:rsid w:val="00C80C90"/>
    <w:rsid w:val="00C966C8"/>
    <w:rsid w:val="00E15DDC"/>
    <w:rsid w:val="00EE40AF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D51D5B3D3044062B3BA6E275FF05F9C">
    <w:name w:val="FD51D5B3D3044062B3BA6E275FF05F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255AF0-8F08-418C-969A-B2376459642A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0162F69C-96F4-4C2C-96E8-A4B3CFE5C1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D79868-5BD0-4BF1-A0AB-E0CEF223AA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Usar el comando ipconfig</dc:title>
  <dc:description>2016</dc:description>
  <cp:lastModifiedBy>Jason Yip (jasyip)</cp:lastModifiedBy>
  <cp:revision>13</cp:revision>
  <dcterms:created xsi:type="dcterms:W3CDTF">2020-10-05T17:14:00Z</dcterms:created>
  <dcterms:modified xsi:type="dcterms:W3CDTF">2024-08-07T04:53:00Z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ClassificationContentMarkingFooterShapeIds">
    <vt:lpwstr>2d02f68e,16a37f1d,524c75d2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2024-07-10T23:27:58Z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451d642c-4689-41a9-94e6-006a5c64bf5f</vt:lpwstr>
  </property>
  <property fmtid="{D5CDD505-2E9C-101B-9397-08002B2CF9AE}" pid="12" name="MSIP_Label_c8f49a32-fde3-48a5-9266-b5b0972a22dc_ContentBits">
    <vt:lpwstr>2</vt:lpwstr>
  </property>
</Properties>
</file>