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83223" w14:textId="65F98F5D" w:rsidR="004D36D7" w:rsidRPr="004A7F6D" w:rsidRDefault="00000000" w:rsidP="004A7F6D">
      <w:pPr>
        <w:pStyle w:val="Title"/>
      </w:pPr>
      <w:sdt>
        <w:sdtPr>
          <w:alias w:val="Título"/>
          <w:tag w:val=""/>
          <w:id w:val="-487021785"/>
          <w:placeholder>
            <w:docPart w:val="9C970DA34F10413CBDA9D7A1175EE28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4A7F6D" w:rsidRPr="004A7F6D">
            <w:t>Packet Tracer: Configurar DHCP en un enrutador inalámbrico</w:t>
          </w:r>
        </w:sdtContent>
      </w:sdt>
    </w:p>
    <w:p w14:paraId="36C160EE" w14:textId="77777777" w:rsidR="00BB3325" w:rsidRDefault="00BB3325" w:rsidP="00BB3325">
      <w:pPr>
        <w:pStyle w:val="Heading1"/>
        <w:rPr>
          <w:sz w:val="48"/>
          <w:szCs w:val="48"/>
        </w:rPr>
      </w:pPr>
      <w:r>
        <w:t>Objetivos</w:t>
      </w:r>
    </w:p>
    <w:p w14:paraId="4881B317" w14:textId="140743F7" w:rsidR="00026963" w:rsidRPr="00622B70" w:rsidRDefault="00BB3325" w:rsidP="00026963">
      <w:pPr>
        <w:pStyle w:val="Bulletlevel1"/>
        <w:spacing w:before="60" w:after="60" w:line="276" w:lineRule="auto"/>
      </w:pPr>
      <w:r>
        <w:t>Conectar 3 PC a un enrutador inalámbrico</w:t>
      </w:r>
    </w:p>
    <w:p w14:paraId="7ED322C7" w14:textId="77777777" w:rsidR="00BB3325" w:rsidRDefault="00BB3325" w:rsidP="00BB3325">
      <w:pPr>
        <w:pStyle w:val="Bulletlevel1"/>
        <w:rPr>
          <w:sz w:val="24"/>
          <w:szCs w:val="24"/>
        </w:rPr>
      </w:pPr>
      <w:r>
        <w:t>Cambiar la configuración del DHCP a un rango de red específico</w:t>
      </w:r>
    </w:p>
    <w:p w14:paraId="04EA15DF" w14:textId="24C0A9A6" w:rsidR="00BB3325" w:rsidRDefault="00BB3325" w:rsidP="00BB3325">
      <w:pPr>
        <w:pStyle w:val="Bulletlevel1"/>
      </w:pPr>
      <w:r>
        <w:t>Configurar los clientes para obtener su dirección mediante DHCP</w:t>
      </w:r>
    </w:p>
    <w:p w14:paraId="7C4AE2A2" w14:textId="77777777" w:rsidR="00633C56" w:rsidRDefault="00633C56" w:rsidP="00633C56">
      <w:pPr>
        <w:pStyle w:val="Heading1"/>
        <w:rPr>
          <w:sz w:val="48"/>
          <w:szCs w:val="48"/>
        </w:rPr>
      </w:pPr>
      <w:r>
        <w:t>Aspectos básicos/situación</w:t>
      </w:r>
    </w:p>
    <w:p w14:paraId="156EAC6E" w14:textId="61E72350" w:rsidR="00026963" w:rsidRPr="00622B70" w:rsidRDefault="00633C56" w:rsidP="00026963">
      <w:pPr>
        <w:pStyle w:val="BodyTextL25"/>
      </w:pPr>
      <w:r>
        <w:t>Un usuario doméstico desea usar un enrutador inalámbrico para conectar 3 PC. Las 3 PC deben obtener su dirección automáticamente del enrutador inalámbrico.</w:t>
      </w:r>
    </w:p>
    <w:p w14:paraId="04FBB725" w14:textId="77777777" w:rsidR="00633C56" w:rsidRDefault="00633C56" w:rsidP="00633C56">
      <w:pPr>
        <w:pStyle w:val="Heading1"/>
        <w:rPr>
          <w:sz w:val="48"/>
          <w:szCs w:val="48"/>
        </w:rPr>
      </w:pPr>
      <w:r>
        <w:t>Instrucciones</w:t>
      </w:r>
    </w:p>
    <w:p w14:paraId="253414A4" w14:textId="3C0A6690" w:rsidR="00026963" w:rsidRPr="00622B70" w:rsidRDefault="00633C56" w:rsidP="00026963">
      <w:pPr>
        <w:pStyle w:val="Heading2"/>
      </w:pPr>
      <w:r w:rsidRPr="00633C56">
        <w:t>Configure la topología de red</w:t>
      </w:r>
    </w:p>
    <w:p w14:paraId="5A089D43" w14:textId="2D6626DB" w:rsidR="00026963" w:rsidRPr="00A37582" w:rsidRDefault="006A1382" w:rsidP="00026963">
      <w:pPr>
        <w:pStyle w:val="SubStepAlpha"/>
      </w:pPr>
      <w:r>
        <w:t>Agregue tres PC genéricas.</w:t>
      </w:r>
    </w:p>
    <w:p w14:paraId="1785EA56" w14:textId="4064BB4F" w:rsidR="00026963" w:rsidRPr="00622B70" w:rsidRDefault="006A1382" w:rsidP="00026963">
      <w:pPr>
        <w:pStyle w:val="SubStepAlpha"/>
      </w:pPr>
      <w:r>
        <w:t>Conecte cada PC a un puerto Ethernet al enrutador inalámbrico usando cables directos.</w:t>
      </w:r>
    </w:p>
    <w:p w14:paraId="077B944D" w14:textId="2245E71A" w:rsidR="00026963" w:rsidRPr="00622B70" w:rsidRDefault="00605F95" w:rsidP="00026963">
      <w:pPr>
        <w:pStyle w:val="Heading2"/>
      </w:pPr>
      <w:r w:rsidRPr="00605F95">
        <w:t>Observe la configuración predeterminada del DHCP</w:t>
      </w:r>
    </w:p>
    <w:p w14:paraId="2AF50426" w14:textId="643ED6EC" w:rsidR="00026963" w:rsidRDefault="00E9464D" w:rsidP="00026963">
      <w:pPr>
        <w:pStyle w:val="SubStepAlpha"/>
        <w:spacing w:after="60"/>
      </w:pPr>
      <w:r>
        <w:t xml:space="preserve">Después de que las luces ámbar se hayan vuelto verdes, haga clic en </w:t>
      </w:r>
      <w:r>
        <w:rPr>
          <w:b/>
          <w:bCs/>
        </w:rPr>
        <w:t>PC0</w:t>
      </w:r>
      <w:r>
        <w:t xml:space="preserve">. Haga clic en la ficha </w:t>
      </w:r>
      <w:r>
        <w:rPr>
          <w:b/>
          <w:bCs/>
        </w:rPr>
        <w:t>Desktop</w:t>
      </w:r>
      <w:r>
        <w:t xml:space="preserve"> (Escritorio). Seleccione </w:t>
      </w:r>
      <w:r>
        <w:rPr>
          <w:b/>
          <w:bCs/>
        </w:rPr>
        <w:t>IP Configuration</w:t>
      </w:r>
      <w:r>
        <w:t xml:space="preserve">. Seleccione </w:t>
      </w:r>
      <w:r>
        <w:rPr>
          <w:b/>
          <w:bCs/>
        </w:rPr>
        <w:t>DHCP</w:t>
      </w:r>
      <w:r>
        <w:t xml:space="preserve"> para recibir una dirección IP del </w:t>
      </w:r>
      <w:r>
        <w:rPr>
          <w:b/>
          <w:bCs/>
        </w:rPr>
        <w:t>DHCP Enabled Router</w:t>
      </w:r>
      <w:r>
        <w:t xml:space="preserve"> (Enrutador habilitado para DHCP).</w:t>
      </w:r>
    </w:p>
    <w:p w14:paraId="14ACE5CC" w14:textId="77777777" w:rsidR="00026963" w:rsidRDefault="00026963" w:rsidP="00AC70CC">
      <w:pPr>
        <w:pStyle w:val="Heading4"/>
      </w:pPr>
      <w:r>
        <w:t>Pregunta:</w:t>
      </w:r>
    </w:p>
    <w:p w14:paraId="47F87B3B" w14:textId="1999629B" w:rsidR="00026963" w:rsidRDefault="00E9464D" w:rsidP="00026963">
      <w:pPr>
        <w:pStyle w:val="BodyTextL50"/>
        <w:tabs>
          <w:tab w:val="left" w:leader="underscore" w:pos="8640"/>
        </w:tabs>
        <w:spacing w:before="0"/>
      </w:pPr>
      <w:r>
        <w:t>Registre la dirección IP del gateway predeterminado:</w:t>
      </w:r>
    </w:p>
    <w:p w14:paraId="646E0BDE" w14:textId="59088B8B" w:rsidR="00026963" w:rsidRDefault="00026963" w:rsidP="00032BF7">
      <w:pPr>
        <w:pStyle w:val="AnswerLineL50"/>
      </w:pPr>
      <w:r>
        <w:t>Escriba sus respuestas aquí.</w:t>
      </w:r>
    </w:p>
    <w:p w14:paraId="6CCA2919" w14:textId="25735F1C" w:rsidR="00026963" w:rsidRDefault="00BF2C22" w:rsidP="00026963">
      <w:pPr>
        <w:pStyle w:val="SubStepAlpha"/>
      </w:pPr>
      <w:r>
        <w:t xml:space="preserve">Cierre la ventana </w:t>
      </w:r>
      <w:r>
        <w:rPr>
          <w:b/>
          <w:bCs/>
        </w:rPr>
        <w:t>IP Configuration</w:t>
      </w:r>
      <w:r>
        <w:t xml:space="preserve"> (Configuración IP).</w:t>
      </w:r>
    </w:p>
    <w:p w14:paraId="2297A20A" w14:textId="03EDD670" w:rsidR="00026963" w:rsidRDefault="00BF2C22" w:rsidP="00026963">
      <w:pPr>
        <w:pStyle w:val="SubStepAlpha"/>
      </w:pPr>
      <w:r>
        <w:t>Abra un Web Browser (Navegador web).</w:t>
      </w:r>
    </w:p>
    <w:p w14:paraId="2E301A26" w14:textId="4B2DBCB2" w:rsidR="00026963" w:rsidRPr="00622B70" w:rsidRDefault="00E27879" w:rsidP="00026963">
      <w:pPr>
        <w:pStyle w:val="SubStepAlpha"/>
      </w:pPr>
      <w:r>
        <w:t xml:space="preserve">Introduzca la dirección IP del gateway predeterminado registrado antes en el campo URL. Cuando se le solicite, introduzca el nombre de usuario </w:t>
      </w:r>
      <w:r>
        <w:rPr>
          <w:b/>
          <w:bCs/>
        </w:rPr>
        <w:t>admin</w:t>
      </w:r>
      <w:r>
        <w:t xml:space="preserve"> y la contraseña </w:t>
      </w:r>
      <w:r>
        <w:rPr>
          <w:b/>
          <w:bCs/>
        </w:rPr>
        <w:t>admin</w:t>
      </w:r>
      <w:r>
        <w:t>.</w:t>
      </w:r>
    </w:p>
    <w:p w14:paraId="0667E658" w14:textId="1C7BF4E7" w:rsidR="00026963" w:rsidRDefault="008A0152" w:rsidP="00026963">
      <w:pPr>
        <w:pStyle w:val="SubStepAlpha"/>
      </w:pPr>
      <w:r>
        <w:t>Desplácese por la página Basic Setup (Configuración básica) para ver los ajustes predeterminados, incluida la dirección IP predeterminada del enrutador inalámbrico.</w:t>
      </w:r>
    </w:p>
    <w:p w14:paraId="5AFC7CD5" w14:textId="7A90764B" w:rsidR="00026963" w:rsidRPr="00622B70" w:rsidRDefault="001E6B0C" w:rsidP="00026963">
      <w:pPr>
        <w:pStyle w:val="SubStepAlpha"/>
      </w:pPr>
      <w:r>
        <w:t>Observe que DHCP está habilitado, la dirección inicial del rango DHCP y el rango de direcciones disponibles para los clientes.</w:t>
      </w:r>
    </w:p>
    <w:p w14:paraId="234DE06E" w14:textId="5B84E6AA" w:rsidR="00026963" w:rsidRPr="00622B70" w:rsidRDefault="001F08B2" w:rsidP="00026963">
      <w:pPr>
        <w:pStyle w:val="Heading2"/>
      </w:pPr>
      <w:r w:rsidRPr="001F08B2">
        <w:t>Cambie la dirección IP predeterminada del enrutador inalámbrico.</w:t>
      </w:r>
    </w:p>
    <w:p w14:paraId="7DA7A8C2" w14:textId="7407755D" w:rsidR="00026963" w:rsidRPr="00622B70" w:rsidRDefault="00130913" w:rsidP="00026963">
      <w:pPr>
        <w:pStyle w:val="SubStepAlpha"/>
      </w:pPr>
      <w:r>
        <w:t xml:space="preserve">Dentro de la sección enrutador IP Settings (Configuración IP del enrutador), cambie la dirección IP a: </w:t>
      </w:r>
      <w:r>
        <w:rPr>
          <w:b/>
          <w:bCs/>
        </w:rPr>
        <w:t>192.168.5.1</w:t>
      </w:r>
      <w:r>
        <w:t>.</w:t>
      </w:r>
    </w:p>
    <w:p w14:paraId="240221A6" w14:textId="1BBD479B" w:rsidR="00026963" w:rsidRPr="00622B70" w:rsidRDefault="004869D3" w:rsidP="00026963">
      <w:pPr>
        <w:pStyle w:val="SubStepAlpha"/>
      </w:pPr>
      <w:r>
        <w:t xml:space="preserve">Desplácese hasta la parte inferior de la página y haga clic en </w:t>
      </w:r>
      <w:r>
        <w:rPr>
          <w:b/>
          <w:bCs/>
        </w:rPr>
        <w:t>Save Settings</w:t>
      </w:r>
      <w:r>
        <w:t xml:space="preserve"> (Guardar configuración).</w:t>
      </w:r>
    </w:p>
    <w:p w14:paraId="00D1AADC" w14:textId="02547F6D" w:rsidR="00026963" w:rsidRDefault="00F76146" w:rsidP="00026963">
      <w:pPr>
        <w:pStyle w:val="SubStepAlpha"/>
      </w:pPr>
      <w:r>
        <w:t>Si se hace correctamente, la página web mostrará un mensaje de error. Cierre el navegador web.</w:t>
      </w:r>
    </w:p>
    <w:p w14:paraId="06946D54" w14:textId="035C25E6" w:rsidR="00026963" w:rsidRDefault="00A772E9" w:rsidP="00026963">
      <w:pPr>
        <w:pStyle w:val="SubStepAlpha"/>
      </w:pPr>
      <w:r>
        <w:t xml:space="preserve">Haga clic en </w:t>
      </w:r>
      <w:r>
        <w:rPr>
          <w:b/>
          <w:bCs/>
        </w:rPr>
        <w:t>IP Configuration</w:t>
      </w:r>
      <w:r>
        <w:t xml:space="preserve"> (Configuración IP) para renovar la dirección IP asignada. Haga clic en </w:t>
      </w:r>
      <w:r>
        <w:rPr>
          <w:b/>
          <w:bCs/>
        </w:rPr>
        <w:t>Static</w:t>
      </w:r>
      <w:r>
        <w:t xml:space="preserve"> (Estática). Haga clic en </w:t>
      </w:r>
      <w:r>
        <w:rPr>
          <w:b/>
          <w:bCs/>
        </w:rPr>
        <w:t>DHCP</w:t>
      </w:r>
      <w:r>
        <w:t xml:space="preserve"> para recibir nueva información de la dirección IP del enrutador inalámbrico.</w:t>
      </w:r>
    </w:p>
    <w:p w14:paraId="0732D3DC" w14:textId="3D9B8BB0" w:rsidR="00026963" w:rsidRPr="00622B70" w:rsidRDefault="00F20958" w:rsidP="00026963">
      <w:pPr>
        <w:pStyle w:val="SubStepAlpha"/>
      </w:pPr>
      <w:r>
        <w:lastRenderedPageBreak/>
        <w:t xml:space="preserve">Abra el navegador web e introduzca la dirección IP </w:t>
      </w:r>
      <w:r>
        <w:rPr>
          <w:b/>
          <w:bCs/>
        </w:rPr>
        <w:t>192.168.5.1</w:t>
      </w:r>
      <w:r>
        <w:t xml:space="preserve"> en el campo URL. Cuando se le solicite, introduzca el nombre de usuario </w:t>
      </w:r>
      <w:r>
        <w:rPr>
          <w:b/>
          <w:bCs/>
        </w:rPr>
        <w:t>admin</w:t>
      </w:r>
      <w:r>
        <w:t xml:space="preserve"> y la contraseña </w:t>
      </w:r>
      <w:r>
        <w:rPr>
          <w:b/>
          <w:bCs/>
        </w:rPr>
        <w:t>admin</w:t>
      </w:r>
      <w:r>
        <w:t>.</w:t>
      </w:r>
    </w:p>
    <w:p w14:paraId="43F66191" w14:textId="0E5639FF" w:rsidR="00026963" w:rsidRPr="00622B70" w:rsidRDefault="00512077" w:rsidP="00026963">
      <w:pPr>
        <w:pStyle w:val="Heading2"/>
      </w:pPr>
      <w:r w:rsidRPr="00512077">
        <w:t>Cambie el rango DHCP predeterminado de direcciones.</w:t>
      </w:r>
    </w:p>
    <w:p w14:paraId="5E09CC8D" w14:textId="7E934A32" w:rsidR="00026963" w:rsidRPr="00622B70" w:rsidRDefault="00653794" w:rsidP="00026963">
      <w:pPr>
        <w:pStyle w:val="SubStepAlpha"/>
      </w:pPr>
      <w:r>
        <w:t>Observe que el valor de DHCP Server Start IP Address (Dirección IP de inicio del servidor DHCP) se actualiza con la misma red que la IP del enrutador.</w:t>
      </w:r>
    </w:p>
    <w:p w14:paraId="38F91736" w14:textId="077E9B91" w:rsidR="00026963" w:rsidRPr="00622B70" w:rsidRDefault="005F744D" w:rsidP="00026963">
      <w:pPr>
        <w:pStyle w:val="SubStepAlpha"/>
      </w:pPr>
      <w:r>
        <w:t xml:space="preserve">Cambie el valor de Starting IP Address (Dirección IP inicial) de 192.168.5.100 a </w:t>
      </w:r>
      <w:r>
        <w:rPr>
          <w:b/>
          <w:bCs/>
        </w:rPr>
        <w:t>192.168.5.126</w:t>
      </w:r>
      <w:r>
        <w:t>.</w:t>
      </w:r>
    </w:p>
    <w:p w14:paraId="46FC523A" w14:textId="4A89CAB0" w:rsidR="00026963" w:rsidRPr="00622B70" w:rsidRDefault="00ED002D" w:rsidP="00026963">
      <w:pPr>
        <w:pStyle w:val="SubStepAlpha"/>
      </w:pPr>
      <w:r>
        <w:t xml:space="preserve">Cambie el valor de Maximum Number of Users (Cantidad máxima de usuarios) a </w:t>
      </w:r>
      <w:r>
        <w:rPr>
          <w:b/>
          <w:bCs/>
        </w:rPr>
        <w:t>75</w:t>
      </w:r>
      <w:r>
        <w:t>.</w:t>
      </w:r>
    </w:p>
    <w:p w14:paraId="58EB4C37" w14:textId="015B85B7" w:rsidR="00026963" w:rsidRDefault="0051169A" w:rsidP="00026963">
      <w:pPr>
        <w:pStyle w:val="SubStepAlpha"/>
      </w:pPr>
      <w:r>
        <w:t xml:space="preserve">Desplácese hasta la parte inferior de la página y haga clic en </w:t>
      </w:r>
      <w:r>
        <w:rPr>
          <w:b/>
          <w:bCs/>
        </w:rPr>
        <w:t>Save Settings</w:t>
      </w:r>
      <w:r>
        <w:t xml:space="preserve"> (Guardar configuración). Cierre el navegador web.</w:t>
      </w:r>
    </w:p>
    <w:p w14:paraId="55D7CF51" w14:textId="44E88D0E" w:rsidR="00026963" w:rsidRDefault="00133871" w:rsidP="00026963">
      <w:pPr>
        <w:pStyle w:val="SubStepAlpha"/>
      </w:pPr>
      <w:r>
        <w:t xml:space="preserve">Haga clic en </w:t>
      </w:r>
      <w:r>
        <w:rPr>
          <w:b/>
          <w:bCs/>
        </w:rPr>
        <w:t>IP Configuration</w:t>
      </w:r>
      <w:r>
        <w:t xml:space="preserve"> (Configuración IP) para renovar la dirección IP asignada. Haga clic en </w:t>
      </w:r>
      <w:r>
        <w:rPr>
          <w:b/>
          <w:bCs/>
        </w:rPr>
        <w:t>Static</w:t>
      </w:r>
      <w:r>
        <w:t xml:space="preserve"> (Estática). Haga clic en </w:t>
      </w:r>
      <w:r>
        <w:rPr>
          <w:b/>
          <w:bCs/>
        </w:rPr>
        <w:t>DHCP</w:t>
      </w:r>
      <w:r>
        <w:t xml:space="preserve"> para recibir nueva información de la dirección IP del enrutador inalámbrico.</w:t>
      </w:r>
    </w:p>
    <w:p w14:paraId="7C4DF85E" w14:textId="3A82CBC3" w:rsidR="00CC519B" w:rsidRDefault="00A8771A" w:rsidP="00026963">
      <w:pPr>
        <w:pStyle w:val="SubStepAlpha"/>
      </w:pPr>
      <w:r>
        <w:t xml:space="preserve">Seleccione </w:t>
      </w:r>
      <w:r>
        <w:rPr>
          <w:b/>
          <w:bCs/>
        </w:rPr>
        <w:t>Command Prompt</w:t>
      </w:r>
      <w:r>
        <w:t xml:space="preserve"> (Línea de comandos). Introduzca </w:t>
      </w:r>
      <w:r>
        <w:rPr>
          <w:b/>
          <w:bCs/>
        </w:rPr>
        <w:t>ipconfig</w:t>
      </w:r>
      <w:r>
        <w:t>.</w:t>
      </w:r>
    </w:p>
    <w:p w14:paraId="07DCCAD8" w14:textId="4B9D7B1F" w:rsidR="00CC519B" w:rsidRDefault="00CC519B" w:rsidP="0025571F">
      <w:pPr>
        <w:pStyle w:val="Heading4"/>
      </w:pPr>
      <w:r>
        <w:t>Pregunta:</w:t>
      </w:r>
    </w:p>
    <w:p w14:paraId="71D70E2C" w14:textId="673E7205" w:rsidR="00CC519B" w:rsidRDefault="00D55176" w:rsidP="0025571F">
      <w:pPr>
        <w:pStyle w:val="BodyTextL50"/>
        <w:spacing w:before="0"/>
      </w:pPr>
      <w:r>
        <w:t>Registre la dirección IP de PC0:</w:t>
      </w:r>
    </w:p>
    <w:p w14:paraId="02FEB6AB" w14:textId="20776236" w:rsidR="00CC519B" w:rsidRDefault="00B001F2" w:rsidP="0025571F">
      <w:pPr>
        <w:pStyle w:val="AnswerLineL50"/>
      </w:pPr>
      <w:r>
        <w:t>Escriba sus respuestas aquí.</w:t>
      </w:r>
    </w:p>
    <w:p w14:paraId="06D7B071" w14:textId="38969532" w:rsidR="00026963" w:rsidRPr="00622B70" w:rsidRDefault="00AC433A" w:rsidP="00026963">
      <w:pPr>
        <w:pStyle w:val="Heading2"/>
      </w:pPr>
      <w:r w:rsidRPr="00AC433A">
        <w:t>Habilite DHCP en las otras PC.</w:t>
      </w:r>
    </w:p>
    <w:p w14:paraId="1B98A26A" w14:textId="5B2BC8A0" w:rsidR="00026963" w:rsidRDefault="00BA5A8F" w:rsidP="00026963">
      <w:pPr>
        <w:pStyle w:val="SubStepAlpha"/>
      </w:pPr>
      <w:r>
        <w:t xml:space="preserve">Haga clic en </w:t>
      </w:r>
      <w:r>
        <w:rPr>
          <w:b/>
          <w:bCs/>
        </w:rPr>
        <w:t>PC1</w:t>
      </w:r>
      <w:r>
        <w:t>.</w:t>
      </w:r>
    </w:p>
    <w:p w14:paraId="499B7B4C" w14:textId="1903290D" w:rsidR="00026963" w:rsidRDefault="003C1222" w:rsidP="00026963">
      <w:pPr>
        <w:pStyle w:val="SubStepAlpha"/>
      </w:pPr>
      <w:r>
        <w:t xml:space="preserve">Seleccione la ficha </w:t>
      </w:r>
      <w:r>
        <w:rPr>
          <w:b/>
          <w:bCs/>
        </w:rPr>
        <w:t>Desktop</w:t>
      </w:r>
      <w:r>
        <w:t xml:space="preserve"> (Escritorio).</w:t>
      </w:r>
    </w:p>
    <w:p w14:paraId="6CD5F4B0" w14:textId="24BAADB0" w:rsidR="00026963" w:rsidRDefault="00A52CE3" w:rsidP="00026963">
      <w:pPr>
        <w:pStyle w:val="SubStepAlpha"/>
      </w:pPr>
      <w:r>
        <w:t>Seleccione IP Configuration.</w:t>
      </w:r>
    </w:p>
    <w:p w14:paraId="6718FB39" w14:textId="023AE519" w:rsidR="00026963" w:rsidRDefault="00004C41" w:rsidP="00026963">
      <w:pPr>
        <w:pStyle w:val="SubStepAlpha"/>
        <w:spacing w:after="60"/>
      </w:pPr>
      <w:r>
        <w:t xml:space="preserve">Haga click en </w:t>
      </w:r>
      <w:r>
        <w:rPr>
          <w:b/>
          <w:bCs/>
        </w:rPr>
        <w:t>DHCP</w:t>
      </w:r>
      <w:r>
        <w:t>.</w:t>
      </w:r>
    </w:p>
    <w:p w14:paraId="446A9A24" w14:textId="77777777" w:rsidR="00026963" w:rsidRDefault="00026963" w:rsidP="00AC70CC">
      <w:pPr>
        <w:pStyle w:val="Heading4"/>
      </w:pPr>
      <w:r>
        <w:t>Pregunta:</w:t>
      </w:r>
    </w:p>
    <w:p w14:paraId="48A82826" w14:textId="0877FB6E" w:rsidR="00026963" w:rsidRPr="00D15C49" w:rsidRDefault="003F48C4" w:rsidP="00D15C49">
      <w:pPr>
        <w:pStyle w:val="BodyTextL50"/>
        <w:spacing w:before="0"/>
      </w:pPr>
      <w:r>
        <w:t>Registre la dirección IP de PC1:</w:t>
      </w:r>
    </w:p>
    <w:p w14:paraId="7619282C" w14:textId="77777777" w:rsidR="00026963" w:rsidRDefault="00026963" w:rsidP="00026963">
      <w:pPr>
        <w:pStyle w:val="AnswerLineL50"/>
      </w:pPr>
      <w:r>
        <w:t>Escriba sus respuestas aquí.</w:t>
      </w:r>
    </w:p>
    <w:p w14:paraId="7B7E2077" w14:textId="60FC9718" w:rsidR="00026963" w:rsidRPr="00622B70" w:rsidRDefault="00B47F74" w:rsidP="00026963">
      <w:pPr>
        <w:pStyle w:val="SubStepAlpha"/>
      </w:pPr>
      <w:r>
        <w:t>Cierre la ventana de configuración.</w:t>
      </w:r>
    </w:p>
    <w:p w14:paraId="30B05D62" w14:textId="138EF91C" w:rsidR="00026963" w:rsidRDefault="0006079A" w:rsidP="00026963">
      <w:pPr>
        <w:pStyle w:val="SubStepAlpha"/>
      </w:pPr>
      <w:r>
        <w:t xml:space="preserve">Habilite DHCP en </w:t>
      </w:r>
      <w:r>
        <w:rPr>
          <w:b/>
          <w:bCs/>
        </w:rPr>
        <w:t>PC2</w:t>
      </w:r>
      <w:r>
        <w:t xml:space="preserve"> siguiendo los pasos del procedimiento para PC1.</w:t>
      </w:r>
    </w:p>
    <w:p w14:paraId="78FB3EA8" w14:textId="0C4B3DDC" w:rsidR="00026963" w:rsidRPr="00622B70" w:rsidRDefault="0084429D" w:rsidP="00026963">
      <w:pPr>
        <w:pStyle w:val="Heading2"/>
      </w:pPr>
      <w:r w:rsidRPr="0084429D">
        <w:t>Verifique la conectividad</w:t>
      </w:r>
    </w:p>
    <w:p w14:paraId="599FACDD" w14:textId="692C676A" w:rsidR="00026963" w:rsidRDefault="00EC60D9" w:rsidP="00026963">
      <w:pPr>
        <w:pStyle w:val="SubStepAlpha"/>
      </w:pPr>
      <w:r>
        <w:t xml:space="preserve">Haga clic en </w:t>
      </w:r>
      <w:r>
        <w:rPr>
          <w:b/>
          <w:bCs/>
        </w:rPr>
        <w:t>PC2</w:t>
      </w:r>
      <w:r>
        <w:t xml:space="preserve"> y seleccione la ficha </w:t>
      </w:r>
      <w:r>
        <w:rPr>
          <w:b/>
          <w:bCs/>
        </w:rPr>
        <w:t>Desktop</w:t>
      </w:r>
      <w:r>
        <w:t xml:space="preserve"> (Escritorio).</w:t>
      </w:r>
    </w:p>
    <w:p w14:paraId="5DB7819C" w14:textId="28735DFC" w:rsidR="00026963" w:rsidRPr="00622B70" w:rsidRDefault="00E16B38" w:rsidP="00026963">
      <w:pPr>
        <w:pStyle w:val="SubStepAlpha"/>
      </w:pPr>
      <w:r>
        <w:t>Seleccione Command Prompt (Línea de comandos).</w:t>
      </w:r>
    </w:p>
    <w:p w14:paraId="63F42A04" w14:textId="691456F8" w:rsidR="00026963" w:rsidRPr="00622B70" w:rsidRDefault="00AC0169" w:rsidP="00AC0169">
      <w:pPr>
        <w:pStyle w:val="SubStepAlpha"/>
      </w:pPr>
      <w:r w:rsidRPr="00AC0169">
        <w:t>Ingrese ipconfig en la línea de comandos para ver la configuración IP.</w:t>
      </w:r>
    </w:p>
    <w:p w14:paraId="28FCCE52" w14:textId="4A6D1F86" w:rsidR="00026963" w:rsidRDefault="004C4E41" w:rsidP="00026963">
      <w:pPr>
        <w:pStyle w:val="SubStepAlpha"/>
      </w:pPr>
      <w:r>
        <w:t xml:space="preserve">Cuando se le solicite, ingrese </w:t>
      </w:r>
      <w:r>
        <w:rPr>
          <w:b/>
          <w:bCs/>
        </w:rPr>
        <w:t>ping 192.168.5.1</w:t>
      </w:r>
      <w:r>
        <w:t xml:space="preserve"> para hacer ping al enrutador inalámbrico.</w:t>
      </w:r>
    </w:p>
    <w:p w14:paraId="0583E4BA" w14:textId="5F965A84" w:rsidR="00026963" w:rsidRDefault="00FD6095" w:rsidP="00026963">
      <w:pPr>
        <w:pStyle w:val="SubStepAlpha"/>
      </w:pPr>
      <w:r>
        <w:t xml:space="preserve">Ingrese </w:t>
      </w:r>
      <w:r>
        <w:rPr>
          <w:b/>
          <w:bCs/>
        </w:rPr>
        <w:t>ping 192.168.5.126</w:t>
      </w:r>
      <w:r>
        <w:t xml:space="preserve"> para hacer ping a PC0.</w:t>
      </w:r>
    </w:p>
    <w:p w14:paraId="2FEA6B3E" w14:textId="18903E58" w:rsidR="00026963" w:rsidRDefault="00A91002" w:rsidP="00026963">
      <w:pPr>
        <w:pStyle w:val="SubStepAlpha"/>
      </w:pPr>
      <w:r>
        <w:t xml:space="preserve">Cuando se le solicite, ingrese </w:t>
      </w:r>
      <w:r>
        <w:rPr>
          <w:b/>
          <w:bCs/>
        </w:rPr>
        <w:t>ping 192.168.5.127</w:t>
      </w:r>
      <w:r>
        <w:t xml:space="preserve"> para hacer ping a PC1.</w:t>
      </w:r>
    </w:p>
    <w:p w14:paraId="4F2101CA" w14:textId="5BB4DD95" w:rsidR="00026963" w:rsidRPr="00E96B4C" w:rsidRDefault="00A00DD9" w:rsidP="00026963">
      <w:pPr>
        <w:pStyle w:val="SubStepAlpha"/>
      </w:pPr>
      <w:r>
        <w:t>Los pings a todos los dispositivos deben producir un resultado correcto.</w:t>
      </w:r>
    </w:p>
    <w:p w14:paraId="404E7B2C" w14:textId="77777777" w:rsidR="00026963" w:rsidRPr="00A37582" w:rsidRDefault="00026963" w:rsidP="00026963">
      <w:pPr>
        <w:pStyle w:val="ConfigWindow"/>
      </w:pPr>
      <w:r>
        <w:t>Fin del documento</w:t>
      </w:r>
    </w:p>
    <w:sectPr w:rsidR="00026963" w:rsidRPr="00A37582" w:rsidSect="009C31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D9E8C" w14:textId="77777777" w:rsidR="004A6071" w:rsidRDefault="004A6071" w:rsidP="00710659">
      <w:pPr>
        <w:spacing w:after="0" w:line="240" w:lineRule="auto"/>
      </w:pPr>
      <w:r>
        <w:separator/>
      </w:r>
    </w:p>
    <w:p w14:paraId="35883993" w14:textId="77777777" w:rsidR="004A6071" w:rsidRDefault="004A6071"/>
  </w:endnote>
  <w:endnote w:type="continuationSeparator" w:id="0">
    <w:p w14:paraId="458D960F" w14:textId="77777777" w:rsidR="004A6071" w:rsidRDefault="004A6071" w:rsidP="00710659">
      <w:pPr>
        <w:spacing w:after="0" w:line="240" w:lineRule="auto"/>
      </w:pPr>
      <w:r>
        <w:continuationSeparator/>
      </w:r>
    </w:p>
    <w:p w14:paraId="63C2860E" w14:textId="77777777" w:rsidR="004A6071" w:rsidRDefault="004A60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62E9D" w14:textId="52FD3D6F" w:rsidR="004A7F6D" w:rsidRDefault="004A7F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2AAEE7" wp14:editId="1002802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86887886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69FFDB" w14:textId="4B8949D4" w:rsidR="004A7F6D" w:rsidRPr="004A7F6D" w:rsidRDefault="004A7F6D" w:rsidP="004A7F6D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A7F6D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AAE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2669FFDB" w14:textId="4B8949D4" w:rsidR="004A7F6D" w:rsidRPr="004A7F6D" w:rsidRDefault="004A7F6D" w:rsidP="004A7F6D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A7F6D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68305" w14:textId="21417CEA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2016</w:t>
        </w:r>
      </w:sdtContent>
    </w:sdt>
    <w:r>
      <w:t xml:space="preserve"> - </w:t>
    </w:r>
    <w:r w:rsidR="00C24ADA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882B63">
      <w:tab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7F906" w14:textId="1FEEA520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2016</w:t>
        </w:r>
      </w:sdtContent>
    </w:sdt>
    <w:r>
      <w:t xml:space="preserve"> - </w:t>
    </w:r>
    <w:r w:rsidR="00C24ADA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C20634">
      <w:tab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172DAA" w14:textId="77777777" w:rsidR="004A6071" w:rsidRDefault="004A6071" w:rsidP="00710659">
      <w:pPr>
        <w:spacing w:after="0" w:line="240" w:lineRule="auto"/>
      </w:pPr>
      <w:r>
        <w:separator/>
      </w:r>
    </w:p>
    <w:p w14:paraId="4D3F90A6" w14:textId="77777777" w:rsidR="004A6071" w:rsidRDefault="004A6071"/>
  </w:footnote>
  <w:footnote w:type="continuationSeparator" w:id="0">
    <w:p w14:paraId="15CEBCCA" w14:textId="77777777" w:rsidR="004A6071" w:rsidRDefault="004A6071" w:rsidP="00710659">
      <w:pPr>
        <w:spacing w:after="0" w:line="240" w:lineRule="auto"/>
      </w:pPr>
      <w:r>
        <w:continuationSeparator/>
      </w:r>
    </w:p>
    <w:p w14:paraId="372D46F5" w14:textId="77777777" w:rsidR="004A6071" w:rsidRDefault="004A60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BC5378" w14:textId="77777777" w:rsidR="008C181F" w:rsidRDefault="008C18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Título"/>
      <w:tag w:val=""/>
      <w:id w:val="-1711953976"/>
      <w:placeholder>
        <w:docPart w:val="9C970DA34F10413CBDA9D7A1175EE28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7A6E868" w14:textId="26B70149" w:rsidR="00926CB2" w:rsidRDefault="008B1E4C" w:rsidP="008402F2">
        <w:pPr>
          <w:pStyle w:val="PageHead"/>
        </w:pPr>
        <w:r>
          <w:t>Packet Tracer: Configurar DHCP en un enrutador inalámbrico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5E1F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53A4410" wp14:editId="7751E7CF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90609301">
    <w:abstractNumId w:val="7"/>
  </w:num>
  <w:num w:numId="2" w16cid:durableId="585577289">
    <w:abstractNumId w:val="4"/>
    <w:lvlOverride w:ilvl="0"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1043216">
    <w:abstractNumId w:val="3"/>
  </w:num>
  <w:num w:numId="4" w16cid:durableId="1504707617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933973639">
    <w:abstractNumId w:val="4"/>
  </w:num>
  <w:num w:numId="6" w16cid:durableId="1227490772">
    <w:abstractNumId w:val="0"/>
  </w:num>
  <w:num w:numId="7" w16cid:durableId="644507440">
    <w:abstractNumId w:val="1"/>
  </w:num>
  <w:num w:numId="8" w16cid:durableId="1855151628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63162287">
    <w:abstractNumId w:val="4"/>
  </w:num>
  <w:num w:numId="10" w16cid:durableId="620110007">
    <w:abstractNumId w:val="8"/>
  </w:num>
  <w:num w:numId="11" w16cid:durableId="11134729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9041628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799689679">
    <w:abstractNumId w:val="2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262883894">
    <w:abstractNumId w:val="2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263343403">
    <w:abstractNumId w:val="2"/>
  </w:num>
  <w:num w:numId="16" w16cid:durableId="69029938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B7"/>
    <w:rsid w:val="00001BDF"/>
    <w:rsid w:val="0000380F"/>
    <w:rsid w:val="00004175"/>
    <w:rsid w:val="00004C41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6963"/>
    <w:rsid w:val="00032BF7"/>
    <w:rsid w:val="00041AF6"/>
    <w:rsid w:val="00044E62"/>
    <w:rsid w:val="00050BA4"/>
    <w:rsid w:val="0005141D"/>
    <w:rsid w:val="00051738"/>
    <w:rsid w:val="0005242B"/>
    <w:rsid w:val="00052548"/>
    <w:rsid w:val="00060696"/>
    <w:rsid w:val="0006079A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1DC6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913"/>
    <w:rsid w:val="00130A20"/>
    <w:rsid w:val="001314FB"/>
    <w:rsid w:val="00133871"/>
    <w:rsid w:val="001366EC"/>
    <w:rsid w:val="0014219C"/>
    <w:rsid w:val="001425ED"/>
    <w:rsid w:val="00143450"/>
    <w:rsid w:val="001445ED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E6B0C"/>
    <w:rsid w:val="001F0171"/>
    <w:rsid w:val="001F08B2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5571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B44CF"/>
    <w:rsid w:val="002C04C4"/>
    <w:rsid w:val="002C090C"/>
    <w:rsid w:val="002C1243"/>
    <w:rsid w:val="002C1815"/>
    <w:rsid w:val="002C475E"/>
    <w:rsid w:val="002C6AD6"/>
    <w:rsid w:val="002C7683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1222"/>
    <w:rsid w:val="003C2A7B"/>
    <w:rsid w:val="003C49EF"/>
    <w:rsid w:val="003C6BCA"/>
    <w:rsid w:val="003C7902"/>
    <w:rsid w:val="003D0BFF"/>
    <w:rsid w:val="003D2D62"/>
    <w:rsid w:val="003D6EF1"/>
    <w:rsid w:val="003E5BE5"/>
    <w:rsid w:val="003F18D1"/>
    <w:rsid w:val="003F20EC"/>
    <w:rsid w:val="003F48C4"/>
    <w:rsid w:val="003F4F0E"/>
    <w:rsid w:val="003F6096"/>
    <w:rsid w:val="003F6E06"/>
    <w:rsid w:val="003F7B1C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7701A"/>
    <w:rsid w:val="00481650"/>
    <w:rsid w:val="004869D3"/>
    <w:rsid w:val="00490807"/>
    <w:rsid w:val="004936C2"/>
    <w:rsid w:val="0049379C"/>
    <w:rsid w:val="004A1CA0"/>
    <w:rsid w:val="004A22E9"/>
    <w:rsid w:val="004A4ACD"/>
    <w:rsid w:val="004A506C"/>
    <w:rsid w:val="004A5BC5"/>
    <w:rsid w:val="004A6071"/>
    <w:rsid w:val="004A7F6D"/>
    <w:rsid w:val="004B023D"/>
    <w:rsid w:val="004B4379"/>
    <w:rsid w:val="004C0909"/>
    <w:rsid w:val="004C3F97"/>
    <w:rsid w:val="004C4E41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69A"/>
    <w:rsid w:val="00511791"/>
    <w:rsid w:val="00512077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CAB"/>
    <w:rsid w:val="00580E73"/>
    <w:rsid w:val="00592329"/>
    <w:rsid w:val="00593386"/>
    <w:rsid w:val="00596998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D589D"/>
    <w:rsid w:val="005D7F33"/>
    <w:rsid w:val="005E3235"/>
    <w:rsid w:val="005E4176"/>
    <w:rsid w:val="005E4876"/>
    <w:rsid w:val="005E65B5"/>
    <w:rsid w:val="005F0301"/>
    <w:rsid w:val="005F3AE9"/>
    <w:rsid w:val="005F744D"/>
    <w:rsid w:val="006007BB"/>
    <w:rsid w:val="00601DC0"/>
    <w:rsid w:val="006034CB"/>
    <w:rsid w:val="00603503"/>
    <w:rsid w:val="00603C52"/>
    <w:rsid w:val="00605F95"/>
    <w:rsid w:val="006131CE"/>
    <w:rsid w:val="0061336B"/>
    <w:rsid w:val="00617D6E"/>
    <w:rsid w:val="00620ED5"/>
    <w:rsid w:val="00622D61"/>
    <w:rsid w:val="00624198"/>
    <w:rsid w:val="00633C56"/>
    <w:rsid w:val="00636C28"/>
    <w:rsid w:val="006428E5"/>
    <w:rsid w:val="00644958"/>
    <w:rsid w:val="006513FB"/>
    <w:rsid w:val="0065373E"/>
    <w:rsid w:val="00653794"/>
    <w:rsid w:val="00655C4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382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6749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51A4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429D"/>
    <w:rsid w:val="0084564F"/>
    <w:rsid w:val="00845E36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2D3C"/>
    <w:rsid w:val="00893877"/>
    <w:rsid w:val="0089532C"/>
    <w:rsid w:val="00896165"/>
    <w:rsid w:val="00896681"/>
    <w:rsid w:val="008A0152"/>
    <w:rsid w:val="008A2749"/>
    <w:rsid w:val="008A3A90"/>
    <w:rsid w:val="008B06D4"/>
    <w:rsid w:val="008B1E4C"/>
    <w:rsid w:val="008B4F20"/>
    <w:rsid w:val="008B68E7"/>
    <w:rsid w:val="008B7FFD"/>
    <w:rsid w:val="008C181F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4A3F"/>
    <w:rsid w:val="009D503E"/>
    <w:rsid w:val="009E2309"/>
    <w:rsid w:val="009E42B9"/>
    <w:rsid w:val="009E4E17"/>
    <w:rsid w:val="009E54B9"/>
    <w:rsid w:val="009F4C2E"/>
    <w:rsid w:val="00A00DD9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52901"/>
    <w:rsid w:val="00A52CE3"/>
    <w:rsid w:val="00A60146"/>
    <w:rsid w:val="00A601A9"/>
    <w:rsid w:val="00A60F6F"/>
    <w:rsid w:val="00A622C4"/>
    <w:rsid w:val="00A6283D"/>
    <w:rsid w:val="00A67452"/>
    <w:rsid w:val="00A676FF"/>
    <w:rsid w:val="00A73EBA"/>
    <w:rsid w:val="00A754B4"/>
    <w:rsid w:val="00A76665"/>
    <w:rsid w:val="00A76749"/>
    <w:rsid w:val="00A772E9"/>
    <w:rsid w:val="00A807C1"/>
    <w:rsid w:val="00A82658"/>
    <w:rsid w:val="00A83374"/>
    <w:rsid w:val="00A8771A"/>
    <w:rsid w:val="00A91002"/>
    <w:rsid w:val="00A96172"/>
    <w:rsid w:val="00A966B7"/>
    <w:rsid w:val="00A96D52"/>
    <w:rsid w:val="00A97C5F"/>
    <w:rsid w:val="00AB0D6A"/>
    <w:rsid w:val="00AB43B3"/>
    <w:rsid w:val="00AB49B9"/>
    <w:rsid w:val="00AB501D"/>
    <w:rsid w:val="00AB758A"/>
    <w:rsid w:val="00AC0169"/>
    <w:rsid w:val="00AC027E"/>
    <w:rsid w:val="00AC05AB"/>
    <w:rsid w:val="00AC1E7E"/>
    <w:rsid w:val="00AC433A"/>
    <w:rsid w:val="00AC507D"/>
    <w:rsid w:val="00AC66E4"/>
    <w:rsid w:val="00AC70CC"/>
    <w:rsid w:val="00AD0118"/>
    <w:rsid w:val="00AD04F2"/>
    <w:rsid w:val="00AD4578"/>
    <w:rsid w:val="00AD68E9"/>
    <w:rsid w:val="00AD761F"/>
    <w:rsid w:val="00AE56C0"/>
    <w:rsid w:val="00AF7ACC"/>
    <w:rsid w:val="00B001F2"/>
    <w:rsid w:val="00B00914"/>
    <w:rsid w:val="00B01043"/>
    <w:rsid w:val="00B02A8E"/>
    <w:rsid w:val="00B052EE"/>
    <w:rsid w:val="00B1081F"/>
    <w:rsid w:val="00B2496B"/>
    <w:rsid w:val="00B27499"/>
    <w:rsid w:val="00B3010D"/>
    <w:rsid w:val="00B30CC7"/>
    <w:rsid w:val="00B35151"/>
    <w:rsid w:val="00B433F2"/>
    <w:rsid w:val="00B458E8"/>
    <w:rsid w:val="00B47940"/>
    <w:rsid w:val="00B47F74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5A8F"/>
    <w:rsid w:val="00BA6972"/>
    <w:rsid w:val="00BB1E0D"/>
    <w:rsid w:val="00BB26C8"/>
    <w:rsid w:val="00BB3325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52"/>
    <w:rsid w:val="00BF16BF"/>
    <w:rsid w:val="00BF2C22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495D"/>
    <w:rsid w:val="00C24ADA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519B"/>
    <w:rsid w:val="00CC7A35"/>
    <w:rsid w:val="00CD072A"/>
    <w:rsid w:val="00CD1070"/>
    <w:rsid w:val="00CD205B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5C49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5176"/>
    <w:rsid w:val="00D56A0E"/>
    <w:rsid w:val="00D57AD3"/>
    <w:rsid w:val="00D62F25"/>
    <w:rsid w:val="00D635FE"/>
    <w:rsid w:val="00D63966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5DDC"/>
    <w:rsid w:val="00E162CD"/>
    <w:rsid w:val="00E16B38"/>
    <w:rsid w:val="00E17FA5"/>
    <w:rsid w:val="00E21BFE"/>
    <w:rsid w:val="00E21C88"/>
    <w:rsid w:val="00E223AC"/>
    <w:rsid w:val="00E26930"/>
    <w:rsid w:val="00E27257"/>
    <w:rsid w:val="00E27879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464D"/>
    <w:rsid w:val="00E96B4C"/>
    <w:rsid w:val="00E97333"/>
    <w:rsid w:val="00EA486E"/>
    <w:rsid w:val="00EA4FA3"/>
    <w:rsid w:val="00EB001B"/>
    <w:rsid w:val="00EB3082"/>
    <w:rsid w:val="00EB6C33"/>
    <w:rsid w:val="00EC1DEA"/>
    <w:rsid w:val="00EC60D9"/>
    <w:rsid w:val="00EC6F62"/>
    <w:rsid w:val="00ED002D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0958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76146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095"/>
    <w:rsid w:val="00FD68ED"/>
    <w:rsid w:val="00FD7E00"/>
    <w:rsid w:val="00FE2824"/>
    <w:rsid w:val="00FE2EA5"/>
    <w:rsid w:val="00FE2F0E"/>
    <w:rsid w:val="00FE53F2"/>
    <w:rsid w:val="00FE661F"/>
    <w:rsid w:val="00FE76FC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2CB46"/>
  <w15:docId w15:val="{FDD8E915-0D44-4CE9-A310-A1B5DCC7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C7683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2C768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2C768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2C7683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2C7683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C7683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C7683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C7683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C7683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C7683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C768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2C7683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2C7683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C7683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2C7683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C7683"/>
    <w:pPr>
      <w:ind w:left="720"/>
    </w:pPr>
  </w:style>
  <w:style w:type="paragraph" w:styleId="Header">
    <w:name w:val="header"/>
    <w:basedOn w:val="Normal"/>
    <w:link w:val="HeaderChar"/>
    <w:unhideWhenUsed/>
    <w:rsid w:val="002C76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C7683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C7683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2C768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68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C7683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2C7683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2C7683"/>
  </w:style>
  <w:style w:type="table" w:styleId="TableGrid">
    <w:name w:val="Table Grid"/>
    <w:basedOn w:val="TableNormal"/>
    <w:uiPriority w:val="59"/>
    <w:rsid w:val="002C7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2C768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2C7683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2C7683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2C7683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2C768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2C7683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2C7683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2C768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C7683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2C7683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2C7683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2C7683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C768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C7683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2C7683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2C7683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2C7683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2C7683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2C768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2C7683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2C7683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2C7683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2C7683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2C7683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2C7683"/>
    <w:rPr>
      <w:color w:val="EE0000"/>
    </w:rPr>
  </w:style>
  <w:style w:type="paragraph" w:customStyle="1" w:styleId="BodyTextL25Bold">
    <w:name w:val="Body Text L25 Bold"/>
    <w:basedOn w:val="BodyTextL25"/>
    <w:qFormat/>
    <w:rsid w:val="002C7683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6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C7683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2C768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C76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C76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68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C7683"/>
    <w:rPr>
      <w:b/>
      <w:bCs/>
    </w:rPr>
  </w:style>
  <w:style w:type="paragraph" w:customStyle="1" w:styleId="ReflectionQ">
    <w:name w:val="Reflection Q"/>
    <w:basedOn w:val="BodyTextL25"/>
    <w:qFormat/>
    <w:rsid w:val="002C7683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2C7683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2C7683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C7683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2C7683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2C7683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2C7683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2C7683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2C7683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C7683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C7683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C7683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C7683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C7683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C7683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C7683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C7683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C7683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C7683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C7683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C7683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C7683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C7683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C76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C7683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2C7683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C7683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C7683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C7683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C7683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C7683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C7683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C7683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C7683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C7683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C7683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C7683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C768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C768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C7683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2C7683"/>
    <w:rPr>
      <w:b/>
    </w:rPr>
  </w:style>
  <w:style w:type="character" w:customStyle="1" w:styleId="CMDChar">
    <w:name w:val="CMD Char"/>
    <w:basedOn w:val="DefaultParagraphFont"/>
    <w:link w:val="CMD"/>
    <w:rsid w:val="002C7683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2C7683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2C7683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2C7683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2C7683"/>
    <w:rPr>
      <w:color w:val="808080"/>
    </w:rPr>
  </w:style>
  <w:style w:type="paragraph" w:customStyle="1" w:styleId="CMDRed">
    <w:name w:val="CMD Red"/>
    <w:basedOn w:val="CMD"/>
    <w:link w:val="CMDRedChar"/>
    <w:qFormat/>
    <w:rsid w:val="002C7683"/>
    <w:rPr>
      <w:color w:val="EE0000"/>
    </w:rPr>
  </w:style>
  <w:style w:type="character" w:customStyle="1" w:styleId="CMDRedChar">
    <w:name w:val="CMD Red Char"/>
    <w:basedOn w:val="CMDChar"/>
    <w:link w:val="CMDRed"/>
    <w:rsid w:val="002C7683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2C7683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2C7683"/>
    <w:rPr>
      <w:szCs w:val="22"/>
    </w:rPr>
  </w:style>
  <w:style w:type="character" w:customStyle="1" w:styleId="CMDOutputChar">
    <w:name w:val="CMD Output Char"/>
    <w:basedOn w:val="BodyTextL25Char"/>
    <w:link w:val="CMDOutput"/>
    <w:rsid w:val="002C7683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2C7683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2C7683"/>
  </w:style>
  <w:style w:type="paragraph" w:customStyle="1" w:styleId="TableAnswer">
    <w:name w:val="Table Answer"/>
    <w:basedOn w:val="TableText"/>
    <w:qFormat/>
    <w:rsid w:val="002C7683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2C7683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2C7683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2C7683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2C7683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2C7683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2C7683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2C7683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2C7683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2C7683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2C7683"/>
  </w:style>
  <w:style w:type="paragraph" w:customStyle="1" w:styleId="bulletlevel10">
    <w:name w:val="bulletlevel1"/>
    <w:basedOn w:val="Normal"/>
    <w:rsid w:val="00BB33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C970DA34F10413CBDA9D7A1175EE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B2B4C-52DD-45EB-B910-D035D80D460E}"/>
      </w:docPartPr>
      <w:docPartBody>
        <w:p w:rsidR="004A22D2" w:rsidRDefault="00BB5992">
          <w:pPr>
            <w:pStyle w:val="9C970DA34F10413CBDA9D7A1175EE280"/>
          </w:pPr>
          <w:r>
            <w:rPr>
              <w:rStyle w:val="PlaceholderText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92"/>
    <w:rsid w:val="003573C2"/>
    <w:rsid w:val="004A22D2"/>
    <w:rsid w:val="0058046F"/>
    <w:rsid w:val="00711964"/>
    <w:rsid w:val="007A0E57"/>
    <w:rsid w:val="008A0EAB"/>
    <w:rsid w:val="009966CE"/>
    <w:rsid w:val="00A3534A"/>
    <w:rsid w:val="00B045E8"/>
    <w:rsid w:val="00BB5992"/>
    <w:rsid w:val="00C373CE"/>
    <w:rsid w:val="00C773DC"/>
    <w:rsid w:val="00E15DDC"/>
    <w:rsid w:val="00E26FB8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C970DA34F10413CBDA9D7A1175EE280">
    <w:name w:val="9C970DA34F10413CBDA9D7A1175EE2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7AB0CE-C8C8-40B1-921E-13D9111B01DC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2.xml><?xml version="1.0" encoding="utf-8"?>
<ds:datastoreItem xmlns:ds="http://schemas.openxmlformats.org/officeDocument/2006/customXml" ds:itemID="{E176F964-74F0-438F-866F-E8BC8DB346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D1305D-135E-4150-9926-7B4C24F4E9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11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Configurar DHCP en un enrutador inalámbrico</dc:title>
  <dc:description>2016</dc:description>
  <cp:lastModifiedBy>Jason Yip (jasyip)</cp:lastModifiedBy>
  <cp:revision>47</cp:revision>
  <dcterms:created xsi:type="dcterms:W3CDTF">2022-04-18T23:51:00Z</dcterms:created>
  <dcterms:modified xsi:type="dcterms:W3CDTF">2024-08-07T04:55:00Z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ClassificationContentMarkingFooterShapeIds">
    <vt:lpwstr>6bd93986,6f64d414,713c9cd2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2024-07-10T18:46:28Z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e15cabf9-3829-4c58-9874-e29d243861d8</vt:lpwstr>
  </property>
  <property fmtid="{D5CDD505-2E9C-101B-9397-08002B2CF9AE}" pid="12" name="MSIP_Label_c8f49a32-fde3-48a5-9266-b5b0972a22dc_ContentBits">
    <vt:lpwstr>2</vt:lpwstr>
  </property>
</Properties>
</file>