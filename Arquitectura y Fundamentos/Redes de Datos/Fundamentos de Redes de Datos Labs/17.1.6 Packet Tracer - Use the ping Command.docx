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68744" w14:textId="3BDEB7F7" w:rsidR="004D36D7" w:rsidRPr="00FD4A68" w:rsidRDefault="00000000" w:rsidP="00D42CB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163F9C660A8841069288AC0B0D93371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2F7332" w:rsidRPr="002F7332">
            <w:t>Packet Tracer: Usar el comando ping</w:t>
          </w:r>
        </w:sdtContent>
      </w:sdt>
    </w:p>
    <w:p w14:paraId="72B7C6CF" w14:textId="77777777" w:rsidR="00D42CB0" w:rsidRPr="00E70096" w:rsidRDefault="00D42CB0" w:rsidP="00D42CB0">
      <w:pPr>
        <w:pStyle w:val="Heading1"/>
      </w:pPr>
      <w:r>
        <w:t>Objetivos</w:t>
      </w:r>
    </w:p>
    <w:p w14:paraId="0F52E864" w14:textId="77777777" w:rsidR="00D42CB0" w:rsidRDefault="00D42CB0" w:rsidP="00D42CB0">
      <w:pPr>
        <w:pStyle w:val="BodyTextL25"/>
      </w:pPr>
      <w:r>
        <w:t xml:space="preserve">Usar el comando </w:t>
      </w:r>
      <w:r>
        <w:rPr>
          <w:b/>
        </w:rPr>
        <w:t>ping</w:t>
      </w:r>
      <w:r>
        <w:t xml:space="preserve"> para identificar configuraciones incorrectas en una PC.</w:t>
      </w:r>
    </w:p>
    <w:p w14:paraId="7AA9FB19" w14:textId="5DF87670" w:rsidR="00D42CB0" w:rsidRDefault="00B1072C" w:rsidP="00D42CB0">
      <w:pPr>
        <w:pStyle w:val="Heading1"/>
      </w:pPr>
      <w:r w:rsidRPr="00B1072C">
        <w:t>Aspectos básicos/situación</w:t>
      </w:r>
    </w:p>
    <w:p w14:paraId="6612E5D1" w14:textId="79BC1EA9" w:rsidR="00D42CB0" w:rsidRPr="00A93C50" w:rsidRDefault="008D3B49" w:rsidP="00D42CB0">
      <w:pPr>
        <w:pStyle w:val="BodyTextL25"/>
      </w:pPr>
      <w:r>
        <w:t xml:space="preserve">El dueño de una pequeña empresa descubre que algunos usuarios no pueden acceder a un sitio web. Todas las PC están configuradas con direcciones IP estáticas. Use el comando </w:t>
      </w:r>
      <w:r>
        <w:rPr>
          <w:b/>
          <w:bCs/>
        </w:rPr>
        <w:t>ping</w:t>
      </w:r>
      <w:r>
        <w:t xml:space="preserve"> para identificar el problema.</w:t>
      </w:r>
    </w:p>
    <w:p w14:paraId="025931B4" w14:textId="77777777" w:rsidR="00654BC5" w:rsidRDefault="00654BC5" w:rsidP="00654BC5">
      <w:pPr>
        <w:pStyle w:val="Heading1"/>
        <w:rPr>
          <w:sz w:val="48"/>
          <w:szCs w:val="48"/>
        </w:rPr>
      </w:pPr>
      <w:r>
        <w:t>Instrucciones</w:t>
      </w:r>
    </w:p>
    <w:p w14:paraId="7D058B49" w14:textId="75883A18" w:rsidR="00D42CB0" w:rsidRPr="00A93C50" w:rsidRDefault="001C5276" w:rsidP="00D42CB0">
      <w:pPr>
        <w:pStyle w:val="Heading2"/>
      </w:pPr>
      <w:r w:rsidRPr="001C5276">
        <w:t>Verificar la conectividad</w:t>
      </w:r>
    </w:p>
    <w:p w14:paraId="58BD580B" w14:textId="4ED2FAC4" w:rsidR="00D42CB0" w:rsidRDefault="00C51A4F" w:rsidP="00D42CB0">
      <w:pPr>
        <w:pStyle w:val="BodyTextL25"/>
      </w:pPr>
      <w:r>
        <w:t xml:space="preserve">Acceda a la ficha </w:t>
      </w:r>
      <w:r>
        <w:rPr>
          <w:b/>
          <w:bCs/>
        </w:rPr>
        <w:t>Desktop</w:t>
      </w:r>
      <w:r>
        <w:t xml:space="preserve"> (Escritorio) &gt; </w:t>
      </w:r>
      <w:r>
        <w:rPr>
          <w:b/>
          <w:bCs/>
        </w:rPr>
        <w:t>Web Browser</w:t>
      </w:r>
      <w:r>
        <w:t xml:space="preserve"> (Navegador web) de cada PC e introduzca la URL </w:t>
      </w:r>
      <w:r>
        <w:rPr>
          <w:b/>
          <w:bCs/>
        </w:rPr>
        <w:t>www.cisco.pka</w:t>
      </w:r>
      <w:r>
        <w:t>. Identifique las PC que no se pueden conectar con el servidor Web.</w:t>
      </w:r>
    </w:p>
    <w:p w14:paraId="72E786D1" w14:textId="438989BD" w:rsidR="00D42CB0" w:rsidRPr="00C51A4F" w:rsidRDefault="00C51A4F" w:rsidP="00D42CB0">
      <w:pPr>
        <w:pStyle w:val="BodyTextL25"/>
        <w:spacing w:after="60"/>
        <w:rPr>
          <w:lang w:val="en-US"/>
        </w:rPr>
      </w:pPr>
      <w:r w:rsidRPr="00C51A4F">
        <w:rPr>
          <w:b/>
        </w:rPr>
        <w:t xml:space="preserve">Nota: </w:t>
      </w:r>
      <w:r w:rsidRPr="00C51A4F">
        <w:rPr>
          <w:bCs/>
        </w:rPr>
        <w:t>Todos los dispositivos requieren un tiempo para realizar el proceso de arranque. Deje pasar hasta un minuto para recibir una respuesta de la Web.</w:t>
      </w:r>
    </w:p>
    <w:p w14:paraId="372C048D" w14:textId="77777777" w:rsidR="00D42CB0" w:rsidRPr="00A93C50" w:rsidRDefault="00D42CB0" w:rsidP="00F34DBD">
      <w:pPr>
        <w:pStyle w:val="Heading4"/>
      </w:pPr>
      <w:r>
        <w:t>Pregunta:</w:t>
      </w:r>
    </w:p>
    <w:p w14:paraId="2EB75C2E" w14:textId="6E11B8FB" w:rsidR="00D42CB0" w:rsidRDefault="00FB46B7" w:rsidP="00D42CB0">
      <w:pPr>
        <w:pStyle w:val="BodyTextL25"/>
        <w:tabs>
          <w:tab w:val="left" w:leader="underscore" w:pos="9360"/>
        </w:tabs>
        <w:spacing w:before="0"/>
      </w:pPr>
      <w:r>
        <w:t>¿Cuáles PC tienen problemas para conectarse al servidor Web?</w:t>
      </w:r>
    </w:p>
    <w:p w14:paraId="4B582B13" w14:textId="77777777" w:rsidR="00D42CB0" w:rsidRDefault="00D42CB0" w:rsidP="00D42CB0">
      <w:pPr>
        <w:pStyle w:val="AnswerLineL25"/>
      </w:pPr>
      <w:r>
        <w:t>Escriba sus respuestas aquí.</w:t>
      </w:r>
    </w:p>
    <w:p w14:paraId="1997F3D1" w14:textId="05CBCD09" w:rsidR="00D42CB0" w:rsidRPr="00A93C50" w:rsidRDefault="00F62B7C" w:rsidP="00D42CB0">
      <w:pPr>
        <w:pStyle w:val="Heading2"/>
      </w:pPr>
      <w:r w:rsidRPr="00F62B7C">
        <w:t>Hacer ping al servidor web desde la PC con problemas de conectividad.</w:t>
      </w:r>
    </w:p>
    <w:p w14:paraId="757169C5" w14:textId="56E6BB00" w:rsidR="00D42CB0" w:rsidRPr="00A93C50" w:rsidRDefault="002072B7" w:rsidP="00D42CB0">
      <w:pPr>
        <w:pStyle w:val="SubStepAlpha"/>
      </w:pPr>
      <w:r w:rsidRPr="002072B7">
        <w:t xml:space="preserve">En la PC, acceda a </w:t>
      </w:r>
      <w:r w:rsidRPr="002072B7">
        <w:rPr>
          <w:b/>
          <w:bCs/>
        </w:rPr>
        <w:t>Command Prompt</w:t>
      </w:r>
      <w:r w:rsidRPr="002072B7">
        <w:t xml:space="preserve"> (Línea de comandos) desde la pestaña </w:t>
      </w:r>
      <w:r w:rsidRPr="002072B7">
        <w:rPr>
          <w:b/>
          <w:bCs/>
        </w:rPr>
        <w:t>Desktop</w:t>
      </w:r>
      <w:r w:rsidRPr="002072B7">
        <w:t xml:space="preserve"> (Escritorio).</w:t>
      </w:r>
    </w:p>
    <w:p w14:paraId="1AF3AA66" w14:textId="4741B864" w:rsidR="00D42CB0" w:rsidRDefault="002072B7" w:rsidP="00D42CB0">
      <w:pPr>
        <w:pStyle w:val="SubStepAlpha"/>
        <w:spacing w:after="60"/>
      </w:pPr>
      <w:r>
        <w:t xml:space="preserve">Cuando se le solicite, ingrese </w:t>
      </w:r>
      <w:r>
        <w:rPr>
          <w:b/>
          <w:bCs/>
        </w:rPr>
        <w:t>ping www.cisco.pka</w:t>
      </w:r>
      <w:r>
        <w:t>.</w:t>
      </w:r>
    </w:p>
    <w:p w14:paraId="10DCBA0A" w14:textId="77777777" w:rsidR="00D42CB0" w:rsidRPr="00A93C50" w:rsidRDefault="00D42CB0" w:rsidP="00F34DBD">
      <w:pPr>
        <w:pStyle w:val="Heading4"/>
      </w:pPr>
      <w:r>
        <w:t>Pregunta:</w:t>
      </w:r>
    </w:p>
    <w:p w14:paraId="7ED9C0D6" w14:textId="68018226" w:rsidR="00D42CB0" w:rsidRDefault="002072B7" w:rsidP="00D42CB0">
      <w:pPr>
        <w:pStyle w:val="BodyTextL50"/>
        <w:spacing w:before="0"/>
      </w:pPr>
      <w:r>
        <w:t>¿Obtuvo una respuesta al ping? ¿Qué dirección IP se muestra en la respuesta, en caso de existir alguna?</w:t>
      </w:r>
    </w:p>
    <w:p w14:paraId="02C7BC38" w14:textId="77777777" w:rsidR="00D42CB0" w:rsidRDefault="00D42CB0" w:rsidP="00D42CB0">
      <w:pPr>
        <w:pStyle w:val="AnswerLineL50"/>
      </w:pPr>
      <w:r>
        <w:t>Escriba sus respuestas aquí.</w:t>
      </w:r>
    </w:p>
    <w:p w14:paraId="7C84F975" w14:textId="5359F6BD" w:rsidR="00D42CB0" w:rsidRDefault="00602801" w:rsidP="00D42CB0">
      <w:pPr>
        <w:pStyle w:val="Heading2"/>
      </w:pPr>
      <w:r w:rsidRPr="00602801">
        <w:t>Hacer ping al servidor web desde las PC configuradas correctamente.</w:t>
      </w:r>
    </w:p>
    <w:p w14:paraId="14630B6C" w14:textId="7CC9B062" w:rsidR="00D42CB0" w:rsidRPr="00325876" w:rsidRDefault="0083097D" w:rsidP="00D42CB0">
      <w:pPr>
        <w:pStyle w:val="SubStepAlpha"/>
      </w:pPr>
      <w:r>
        <w:t xml:space="preserve">En la PC, acceda a </w:t>
      </w:r>
      <w:r>
        <w:rPr>
          <w:b/>
          <w:bCs/>
        </w:rPr>
        <w:t>Command Prompt</w:t>
      </w:r>
      <w:r>
        <w:t xml:space="preserve"> (Línea de comandos) desde la pestaña </w:t>
      </w:r>
      <w:r>
        <w:rPr>
          <w:b/>
          <w:bCs/>
        </w:rPr>
        <w:t>Desktop</w:t>
      </w:r>
      <w:r>
        <w:t xml:space="preserve"> (Escritorio).</w:t>
      </w:r>
    </w:p>
    <w:p w14:paraId="36B9E2E9" w14:textId="534CE773" w:rsidR="00D42CB0" w:rsidRPr="00A93C50" w:rsidRDefault="0083097D" w:rsidP="00D42CB0">
      <w:pPr>
        <w:pStyle w:val="SubStepAlpha"/>
        <w:spacing w:after="60"/>
      </w:pPr>
      <w:r>
        <w:t xml:space="preserve">Cuando se le solicite, ingrese </w:t>
      </w:r>
      <w:r>
        <w:rPr>
          <w:b/>
          <w:bCs/>
        </w:rPr>
        <w:t>ping www.cisco.pka</w:t>
      </w:r>
      <w:r>
        <w:t>.</w:t>
      </w:r>
    </w:p>
    <w:p w14:paraId="1442D2B9" w14:textId="77777777" w:rsidR="00D42CB0" w:rsidRDefault="00D42CB0" w:rsidP="00F34DBD">
      <w:pPr>
        <w:pStyle w:val="Heading4"/>
      </w:pPr>
      <w:r>
        <w:t>Pregunta:</w:t>
      </w:r>
    </w:p>
    <w:p w14:paraId="629AC105" w14:textId="7D3B6B3A" w:rsidR="00D42CB0" w:rsidRPr="002F1EFA" w:rsidRDefault="00A70AB6" w:rsidP="002F1EFA">
      <w:pPr>
        <w:pStyle w:val="BodyTextL50"/>
        <w:spacing w:before="0"/>
      </w:pPr>
      <w:r>
        <w:t xml:space="preserve">¿El </w:t>
      </w:r>
      <w:r>
        <w:rPr>
          <w:b/>
          <w:bCs/>
        </w:rPr>
        <w:t>ping</w:t>
      </w:r>
      <w:r>
        <w:t xml:space="preserve"> produjo una respuesta? ¿Qué dirección IP se devolvió, si la hay?</w:t>
      </w:r>
    </w:p>
    <w:p w14:paraId="23B34431" w14:textId="794A8ACE" w:rsidR="00D42CB0" w:rsidRPr="000F4ACD" w:rsidRDefault="00D42CB0" w:rsidP="00013F69">
      <w:pPr>
        <w:pStyle w:val="AnswerLineL50"/>
      </w:pPr>
      <w:r>
        <w:t>Escriba sus respuestas aquí.</w:t>
      </w:r>
    </w:p>
    <w:p w14:paraId="2F4BC100" w14:textId="1C415939" w:rsidR="00D42CB0" w:rsidRPr="00A93C50" w:rsidRDefault="00EB646E" w:rsidP="00D42CB0">
      <w:pPr>
        <w:pStyle w:val="Heading2"/>
      </w:pPr>
      <w:r w:rsidRPr="00EB646E">
        <w:t>Hacer ping a la dirección IP del  servidor web desde la PC con problemas de conectividad.</w:t>
      </w:r>
    </w:p>
    <w:p w14:paraId="0837F57E" w14:textId="4F766D10" w:rsidR="00D42CB0" w:rsidRPr="00A93C50" w:rsidRDefault="00123659" w:rsidP="00D42CB0">
      <w:pPr>
        <w:pStyle w:val="SubStepAlpha"/>
      </w:pPr>
      <w:r>
        <w:t xml:space="preserve">En la PC, acceda a </w:t>
      </w:r>
      <w:r>
        <w:rPr>
          <w:b/>
          <w:bCs/>
        </w:rPr>
        <w:t>Command Prompt</w:t>
      </w:r>
      <w:r>
        <w:t xml:space="preserve"> (Línea de comandos) desde la pestaña </w:t>
      </w:r>
      <w:r>
        <w:rPr>
          <w:b/>
          <w:bCs/>
        </w:rPr>
        <w:t>Desktop</w:t>
      </w:r>
      <w:r>
        <w:t xml:space="preserve"> (Escritorio).</w:t>
      </w:r>
    </w:p>
    <w:p w14:paraId="65D1AA1A" w14:textId="4E296BC4" w:rsidR="00D42CB0" w:rsidRPr="00A93C50" w:rsidRDefault="007444BF" w:rsidP="00D42CB0">
      <w:pPr>
        <w:pStyle w:val="SubStepAlpha"/>
      </w:pPr>
      <w:r>
        <w:t xml:space="preserve">Intente llegar a la dirección IP del servidor web con el comando </w:t>
      </w:r>
      <w:r>
        <w:rPr>
          <w:b/>
          <w:bCs/>
        </w:rPr>
        <w:t>ping</w:t>
      </w:r>
      <w:r>
        <w:t>.</w:t>
      </w:r>
    </w:p>
    <w:p w14:paraId="3777A4A7" w14:textId="7E6FBF17" w:rsidR="00D42CB0" w:rsidRPr="00A93C50" w:rsidRDefault="00960E81" w:rsidP="00D42CB0">
      <w:pPr>
        <w:pStyle w:val="BodyTextL50"/>
      </w:pPr>
      <w:r>
        <w:t xml:space="preserve">¿El </w:t>
      </w:r>
      <w:r>
        <w:rPr>
          <w:b/>
          <w:bCs/>
        </w:rPr>
        <w:t>ping</w:t>
      </w:r>
      <w:r>
        <w:t xml:space="preserve"> produjo una respuesta? De ser así, entonces la PC puede comunicarse con el servidor Web a través de la dirección IP, pero no a través del nombre de dominio. Esto puede indicar un problema en la configuración del servidor DNS en la PC.</w:t>
      </w:r>
    </w:p>
    <w:p w14:paraId="03F46227" w14:textId="53298CDD" w:rsidR="00D42CB0" w:rsidRPr="00A93C50" w:rsidRDefault="00B431BD" w:rsidP="00D42CB0">
      <w:pPr>
        <w:pStyle w:val="Heading2"/>
      </w:pPr>
      <w:r w:rsidRPr="00B431BD">
        <w:lastRenderedPageBreak/>
        <w:t>Comparar la información del servidor DNS en las PC.</w:t>
      </w:r>
    </w:p>
    <w:p w14:paraId="51663095" w14:textId="30A552FE" w:rsidR="00D42CB0" w:rsidRPr="00A93C50" w:rsidRDefault="006535F1" w:rsidP="00D42CB0">
      <w:pPr>
        <w:pStyle w:val="SubStepAlpha"/>
      </w:pPr>
      <w:r>
        <w:t xml:space="preserve">Acceda al </w:t>
      </w:r>
      <w:r>
        <w:rPr>
          <w:b/>
          <w:bCs/>
        </w:rPr>
        <w:t>Command Prompt</w:t>
      </w:r>
      <w:r>
        <w:t xml:space="preserve"> (Línea de comandos) de las PC sin ningún problema.</w:t>
      </w:r>
    </w:p>
    <w:p w14:paraId="5862A9BB" w14:textId="0FC37018" w:rsidR="00D42CB0" w:rsidRPr="00A93C50" w:rsidRDefault="000E0853" w:rsidP="00D42CB0">
      <w:pPr>
        <w:pStyle w:val="SubStepAlpha"/>
      </w:pPr>
      <w:r>
        <w:t xml:space="preserve">Con el comando </w:t>
      </w:r>
      <w:r>
        <w:rPr>
          <w:b/>
          <w:bCs/>
        </w:rPr>
        <w:t>ipconfig /all</w:t>
      </w:r>
      <w:r>
        <w:t>, examine la configuración del servidor DNS en las PC sin ningún problema.</w:t>
      </w:r>
    </w:p>
    <w:p w14:paraId="5C165076" w14:textId="1CAD6905" w:rsidR="00D42CB0" w:rsidRPr="00A93C50" w:rsidRDefault="00F002BC" w:rsidP="00D42CB0">
      <w:pPr>
        <w:pStyle w:val="SubStepAlpha"/>
      </w:pPr>
      <w:r>
        <w:t xml:space="preserve">Acceda al </w:t>
      </w:r>
      <w:r>
        <w:rPr>
          <w:b/>
          <w:bCs/>
        </w:rPr>
        <w:t>Command Prompt</w:t>
      </w:r>
      <w:r>
        <w:t xml:space="preserve"> (Línea de comandos) de las PC con problemas de conectividad.</w:t>
      </w:r>
    </w:p>
    <w:p w14:paraId="5F199D6D" w14:textId="25D3B255" w:rsidR="00D42CB0" w:rsidRPr="00A93C50" w:rsidRDefault="001309DA" w:rsidP="00D42CB0">
      <w:pPr>
        <w:pStyle w:val="SubStepAlpha"/>
      </w:pPr>
      <w:r>
        <w:t xml:space="preserve">Con el comando </w:t>
      </w:r>
      <w:r>
        <w:rPr>
          <w:b/>
          <w:bCs/>
        </w:rPr>
        <w:t>ipconfig /all</w:t>
      </w:r>
      <w:r>
        <w:t>, examine la configuración del servidor DNS en las PC con problemas de conectividad. ¿Coinciden las dos configuraciones?</w:t>
      </w:r>
    </w:p>
    <w:p w14:paraId="74B94146" w14:textId="3D10E860" w:rsidR="00D42CB0" w:rsidRPr="00A93C50" w:rsidRDefault="00C26986" w:rsidP="00D42CB0">
      <w:pPr>
        <w:pStyle w:val="Heading2"/>
      </w:pPr>
      <w:r w:rsidRPr="00C26986">
        <w:t>Realizar los cambios de configuración necesarios en las PC.</w:t>
      </w:r>
    </w:p>
    <w:p w14:paraId="020A231A" w14:textId="79409413" w:rsidR="00D42CB0" w:rsidRPr="00A93C50" w:rsidRDefault="00DA4215" w:rsidP="00D42CB0">
      <w:pPr>
        <w:pStyle w:val="SubStepAlpha"/>
      </w:pPr>
      <w:r>
        <w:t xml:space="preserve">Navegue a la pestaña </w:t>
      </w:r>
      <w:r>
        <w:rPr>
          <w:b/>
          <w:bCs/>
        </w:rPr>
        <w:t>Desktop</w:t>
      </w:r>
      <w:r>
        <w:t xml:space="preserve"> (Escritorio) de las PC con problemas y haga los cambios de configuración necesarios en </w:t>
      </w:r>
      <w:r>
        <w:rPr>
          <w:b/>
          <w:bCs/>
        </w:rPr>
        <w:t>IP Configuration</w:t>
      </w:r>
      <w:r>
        <w:t xml:space="preserve"> (Configuración IP).</w:t>
      </w:r>
    </w:p>
    <w:p w14:paraId="59F15BE9" w14:textId="41ABB206" w:rsidR="00D42CB0" w:rsidRPr="00A93C50" w:rsidRDefault="00DA4215" w:rsidP="00D42CB0">
      <w:pPr>
        <w:pStyle w:val="SubStepAlpha"/>
      </w:pPr>
      <w:r>
        <w:t xml:space="preserve">Mediante el </w:t>
      </w:r>
      <w:r>
        <w:rPr>
          <w:b/>
          <w:bCs/>
        </w:rPr>
        <w:t>Web Browser</w:t>
      </w:r>
      <w:r>
        <w:t xml:space="preserve"> (Navegador web) dentro de la ficha </w:t>
      </w:r>
      <w:r>
        <w:rPr>
          <w:b/>
          <w:bCs/>
        </w:rPr>
        <w:t>Desktop</w:t>
      </w:r>
      <w:r>
        <w:t xml:space="preserve"> (Escritorio), conéctese con </w:t>
      </w:r>
      <w:r>
        <w:rPr>
          <w:b/>
          <w:bCs/>
        </w:rPr>
        <w:t>www.cisco.pka</w:t>
      </w:r>
      <w:r>
        <w:t xml:space="preserve"> para verificar que los cambios de configuración hayan resuelto el problema.</w:t>
      </w:r>
    </w:p>
    <w:p w14:paraId="1B5FCDB8" w14:textId="77777777" w:rsidR="00D42CB0" w:rsidRPr="00325876" w:rsidRDefault="00D42CB0" w:rsidP="00D42CB0">
      <w:pPr>
        <w:pStyle w:val="ConfigWindow"/>
      </w:pPr>
      <w:r>
        <w:t>Fin del documento</w:t>
      </w:r>
    </w:p>
    <w:sectPr w:rsidR="00D42CB0" w:rsidRPr="00325876" w:rsidSect="009C31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84C8A5" w14:textId="77777777" w:rsidR="0075159B" w:rsidRDefault="0075159B" w:rsidP="00710659">
      <w:pPr>
        <w:spacing w:after="0" w:line="240" w:lineRule="auto"/>
      </w:pPr>
      <w:r>
        <w:separator/>
      </w:r>
    </w:p>
    <w:p w14:paraId="06123797" w14:textId="77777777" w:rsidR="0075159B" w:rsidRDefault="0075159B"/>
  </w:endnote>
  <w:endnote w:type="continuationSeparator" w:id="0">
    <w:p w14:paraId="7318FB06" w14:textId="77777777" w:rsidR="0075159B" w:rsidRDefault="0075159B" w:rsidP="00710659">
      <w:pPr>
        <w:spacing w:after="0" w:line="240" w:lineRule="auto"/>
      </w:pPr>
      <w:r>
        <w:continuationSeparator/>
      </w:r>
    </w:p>
    <w:p w14:paraId="20631B27" w14:textId="77777777" w:rsidR="0075159B" w:rsidRDefault="007515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6E111" w14:textId="42CD924D" w:rsidR="002F7332" w:rsidRDefault="002F73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72706F" wp14:editId="4194AAC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201928001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12D7C2" w14:textId="64EC1780" w:rsidR="002F7332" w:rsidRPr="002F7332" w:rsidRDefault="002F7332" w:rsidP="002F7332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7332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2706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312D7C2" w14:textId="64EC1780" w:rsidR="002F7332" w:rsidRPr="002F7332" w:rsidRDefault="002F7332" w:rsidP="002F7332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F7332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6226B" w14:textId="574A9CA4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2016</w:t>
        </w:r>
      </w:sdtContent>
    </w:sdt>
    <w:r>
      <w:t xml:space="preserve"> - </w:t>
    </w:r>
    <w:r w:rsidR="00AA3044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882B63">
      <w:tab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27845E" w14:textId="6B8137E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2016</w:t>
        </w:r>
      </w:sdtContent>
    </w:sdt>
    <w:r>
      <w:t xml:space="preserve"> - </w:t>
    </w:r>
    <w:r w:rsidR="00AA3044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C20634">
      <w:tab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930A72" w14:textId="77777777" w:rsidR="0075159B" w:rsidRDefault="0075159B" w:rsidP="00710659">
      <w:pPr>
        <w:spacing w:after="0" w:line="240" w:lineRule="auto"/>
      </w:pPr>
      <w:r>
        <w:separator/>
      </w:r>
    </w:p>
    <w:p w14:paraId="75046A70" w14:textId="77777777" w:rsidR="0075159B" w:rsidRDefault="0075159B"/>
  </w:footnote>
  <w:footnote w:type="continuationSeparator" w:id="0">
    <w:p w14:paraId="17AC528C" w14:textId="77777777" w:rsidR="0075159B" w:rsidRDefault="0075159B" w:rsidP="00710659">
      <w:pPr>
        <w:spacing w:after="0" w:line="240" w:lineRule="auto"/>
      </w:pPr>
      <w:r>
        <w:continuationSeparator/>
      </w:r>
    </w:p>
    <w:p w14:paraId="48E790D6" w14:textId="77777777" w:rsidR="0075159B" w:rsidRDefault="007515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A0B0D" w14:textId="77777777" w:rsidR="0053728F" w:rsidRDefault="005372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Título"/>
      <w:tag w:val=""/>
      <w:id w:val="-1711953976"/>
      <w:placeholder>
        <w:docPart w:val="163F9C660A8841069288AC0B0D93371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1EFF79C" w14:textId="4784A546" w:rsidR="00926CB2" w:rsidRDefault="004A2EF7" w:rsidP="008402F2">
        <w:pPr>
          <w:pStyle w:val="PageHead"/>
        </w:pPr>
        <w:r>
          <w:t>Packet Tracer: Usar el comando ping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E9B25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1A773C8" wp14:editId="5011A12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56487599">
    <w:abstractNumId w:val="7"/>
  </w:num>
  <w:num w:numId="2" w16cid:durableId="423650803">
    <w:abstractNumId w:val="4"/>
    <w:lvlOverride w:ilvl="0"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822230321">
    <w:abstractNumId w:val="3"/>
  </w:num>
  <w:num w:numId="4" w16cid:durableId="196130133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779329893">
    <w:abstractNumId w:val="4"/>
  </w:num>
  <w:num w:numId="6" w16cid:durableId="1240673993">
    <w:abstractNumId w:val="0"/>
  </w:num>
  <w:num w:numId="7" w16cid:durableId="1200241792">
    <w:abstractNumId w:val="1"/>
  </w:num>
  <w:num w:numId="8" w16cid:durableId="1685130737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152912833">
    <w:abstractNumId w:val="4"/>
  </w:num>
  <w:num w:numId="10" w16cid:durableId="161547748">
    <w:abstractNumId w:val="8"/>
  </w:num>
  <w:num w:numId="11" w16cid:durableId="1284761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23793938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2001346075">
    <w:abstractNumId w:val="2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293485854">
    <w:abstractNumId w:val="2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5930765">
    <w:abstractNumId w:val="2"/>
  </w:num>
  <w:num w:numId="16" w16cid:durableId="1772704914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F7"/>
    <w:rsid w:val="00001BDF"/>
    <w:rsid w:val="0000380F"/>
    <w:rsid w:val="00004175"/>
    <w:rsid w:val="000059C9"/>
    <w:rsid w:val="00012C22"/>
    <w:rsid w:val="00013F69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0853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3659"/>
    <w:rsid w:val="00125806"/>
    <w:rsid w:val="001261C4"/>
    <w:rsid w:val="001309DA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276"/>
    <w:rsid w:val="001C5998"/>
    <w:rsid w:val="001C7C3B"/>
    <w:rsid w:val="001D5B6F"/>
    <w:rsid w:val="001E0AB8"/>
    <w:rsid w:val="001E3777"/>
    <w:rsid w:val="001E3795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72B7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5528E"/>
    <w:rsid w:val="00260CD4"/>
    <w:rsid w:val="002639D8"/>
    <w:rsid w:val="00265F77"/>
    <w:rsid w:val="00266C83"/>
    <w:rsid w:val="00270FCC"/>
    <w:rsid w:val="002768DC"/>
    <w:rsid w:val="00284DAF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1EFA"/>
    <w:rsid w:val="002F4100"/>
    <w:rsid w:val="002F45FF"/>
    <w:rsid w:val="002F66D3"/>
    <w:rsid w:val="002F6D17"/>
    <w:rsid w:val="002F7332"/>
    <w:rsid w:val="00302887"/>
    <w:rsid w:val="003056EB"/>
    <w:rsid w:val="003071FF"/>
    <w:rsid w:val="00310652"/>
    <w:rsid w:val="00311065"/>
    <w:rsid w:val="0031371D"/>
    <w:rsid w:val="00315927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A50D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39A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2EF7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3728F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2801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35F1"/>
    <w:rsid w:val="00654BC5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18D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44BF"/>
    <w:rsid w:val="00745DCE"/>
    <w:rsid w:val="00747F8F"/>
    <w:rsid w:val="0075159B"/>
    <w:rsid w:val="007522AB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97C"/>
    <w:rsid w:val="00814BAA"/>
    <w:rsid w:val="00816F0C"/>
    <w:rsid w:val="0082211C"/>
    <w:rsid w:val="00824295"/>
    <w:rsid w:val="00827A65"/>
    <w:rsid w:val="00830473"/>
    <w:rsid w:val="0083097D"/>
    <w:rsid w:val="008313F3"/>
    <w:rsid w:val="008402F2"/>
    <w:rsid w:val="00840469"/>
    <w:rsid w:val="008405BB"/>
    <w:rsid w:val="0084564F"/>
    <w:rsid w:val="00846265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3B49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0E81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A6C23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0AB6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3044"/>
    <w:rsid w:val="00AB0D6A"/>
    <w:rsid w:val="00AB3880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72C"/>
    <w:rsid w:val="00B1081F"/>
    <w:rsid w:val="00B2496B"/>
    <w:rsid w:val="00B27499"/>
    <w:rsid w:val="00B3010D"/>
    <w:rsid w:val="00B35151"/>
    <w:rsid w:val="00B431BD"/>
    <w:rsid w:val="00B433F2"/>
    <w:rsid w:val="00B458E8"/>
    <w:rsid w:val="00B47940"/>
    <w:rsid w:val="00B5397B"/>
    <w:rsid w:val="00B53EE9"/>
    <w:rsid w:val="00B6183E"/>
    <w:rsid w:val="00B62809"/>
    <w:rsid w:val="00B6386A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6986"/>
    <w:rsid w:val="00C27E37"/>
    <w:rsid w:val="00C32713"/>
    <w:rsid w:val="00C351B8"/>
    <w:rsid w:val="00C410D9"/>
    <w:rsid w:val="00C44DB7"/>
    <w:rsid w:val="00C4510A"/>
    <w:rsid w:val="00C4584F"/>
    <w:rsid w:val="00C477C2"/>
    <w:rsid w:val="00C47F2E"/>
    <w:rsid w:val="00C50141"/>
    <w:rsid w:val="00C51A4F"/>
    <w:rsid w:val="00C52BA6"/>
    <w:rsid w:val="00C56646"/>
    <w:rsid w:val="00C57A1A"/>
    <w:rsid w:val="00C60BBD"/>
    <w:rsid w:val="00C60EA8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291C"/>
    <w:rsid w:val="00C73E03"/>
    <w:rsid w:val="00C77B29"/>
    <w:rsid w:val="00C87039"/>
    <w:rsid w:val="00C8718B"/>
    <w:rsid w:val="00C872E4"/>
    <w:rsid w:val="00C878D9"/>
    <w:rsid w:val="00C90311"/>
    <w:rsid w:val="00C91C26"/>
    <w:rsid w:val="00C944F5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2CB0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4215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5DDC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46E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02BC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4DBD"/>
    <w:rsid w:val="00F4135D"/>
    <w:rsid w:val="00F41F1B"/>
    <w:rsid w:val="00F46BD9"/>
    <w:rsid w:val="00F60BE0"/>
    <w:rsid w:val="00F6280E"/>
    <w:rsid w:val="00F62B7C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46B7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E76FC"/>
    <w:rsid w:val="00FF0400"/>
    <w:rsid w:val="00FF2247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80570"/>
  <w15:docId w15:val="{BB1F4A07-3119-4EC8-9D93-EA200C0A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84DA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284DAF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284DAF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284DA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284DA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84DA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84DA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84DA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84DA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84DA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84DAF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284DAF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284DA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84DAF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284DA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84DAF"/>
    <w:pPr>
      <w:ind w:left="720"/>
    </w:pPr>
  </w:style>
  <w:style w:type="paragraph" w:styleId="Header">
    <w:name w:val="header"/>
    <w:basedOn w:val="Normal"/>
    <w:link w:val="HeaderChar"/>
    <w:unhideWhenUsed/>
    <w:rsid w:val="00284D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84DAF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84DAF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284DAF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DA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4DAF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284DA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284DAF"/>
  </w:style>
  <w:style w:type="table" w:styleId="TableGrid">
    <w:name w:val="Table Grid"/>
    <w:basedOn w:val="TableNormal"/>
    <w:uiPriority w:val="59"/>
    <w:rsid w:val="00284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284DA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284DAF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284DAF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284DA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284DA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284DA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284DA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284DA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84DA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284DAF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284DA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284DAF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84DA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84DA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284DAF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284DA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284DA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284DA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284DA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284DA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284DA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284DAF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284DAF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284DA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284DAF"/>
    <w:rPr>
      <w:color w:val="EE0000"/>
    </w:rPr>
  </w:style>
  <w:style w:type="paragraph" w:customStyle="1" w:styleId="BodyTextL25Bold">
    <w:name w:val="Body Text L25 Bold"/>
    <w:basedOn w:val="BodyTextL25"/>
    <w:qFormat/>
    <w:rsid w:val="00284DAF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84DAF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284DA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84D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84DA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DA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84DAF"/>
    <w:rPr>
      <w:b/>
      <w:bCs/>
    </w:rPr>
  </w:style>
  <w:style w:type="paragraph" w:customStyle="1" w:styleId="ReflectionQ">
    <w:name w:val="Reflection Q"/>
    <w:basedOn w:val="BodyTextL25"/>
    <w:qFormat/>
    <w:rsid w:val="00284DAF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284DAF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284DAF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84DAF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284DA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284DAF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284DAF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284DAF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284DAF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84DA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84DAF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84DA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84DAF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84DA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84DA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84DA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84DA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84DA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84DA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84DA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84DA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84DA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84DA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84DA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84DAF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284DA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84DA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84DA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84DA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84DA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84DA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84DA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84DA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84DA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84DA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84DA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84DA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84DA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84DA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84DAF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284DAF"/>
    <w:rPr>
      <w:b/>
    </w:rPr>
  </w:style>
  <w:style w:type="character" w:customStyle="1" w:styleId="CMDChar">
    <w:name w:val="CMD Char"/>
    <w:basedOn w:val="DefaultParagraphFont"/>
    <w:link w:val="CMD"/>
    <w:rsid w:val="00284DAF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284DAF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284DA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284DAF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284DAF"/>
    <w:rPr>
      <w:color w:val="808080"/>
    </w:rPr>
  </w:style>
  <w:style w:type="paragraph" w:customStyle="1" w:styleId="CMDRed">
    <w:name w:val="CMD Red"/>
    <w:basedOn w:val="CMD"/>
    <w:link w:val="CMDRedChar"/>
    <w:qFormat/>
    <w:rsid w:val="00284DAF"/>
    <w:rPr>
      <w:color w:val="EE0000"/>
    </w:rPr>
  </w:style>
  <w:style w:type="character" w:customStyle="1" w:styleId="CMDRedChar">
    <w:name w:val="CMD Red Char"/>
    <w:basedOn w:val="CMDChar"/>
    <w:link w:val="CMDRed"/>
    <w:rsid w:val="00284DA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284DAF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284DAF"/>
    <w:rPr>
      <w:szCs w:val="22"/>
    </w:rPr>
  </w:style>
  <w:style w:type="character" w:customStyle="1" w:styleId="CMDOutputChar">
    <w:name w:val="CMD Output Char"/>
    <w:basedOn w:val="BodyTextL25Char"/>
    <w:link w:val="CMDOutput"/>
    <w:rsid w:val="00284DA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284DAF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284DAF"/>
  </w:style>
  <w:style w:type="paragraph" w:customStyle="1" w:styleId="TableAnswer">
    <w:name w:val="Table Answer"/>
    <w:basedOn w:val="TableText"/>
    <w:qFormat/>
    <w:rsid w:val="00284DAF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284DA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284DA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284DAF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284DA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284DA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284DA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284DA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284DAF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284DAF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28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4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63F9C660A8841069288AC0B0D933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26D84-B772-4AF9-B627-7CC4E868E84B}"/>
      </w:docPartPr>
      <w:docPartBody>
        <w:p w:rsidR="00ED74B6" w:rsidRDefault="00D92225">
          <w:pPr>
            <w:pStyle w:val="163F9C660A8841069288AC0B0D93371E"/>
          </w:pPr>
          <w:r>
            <w:rPr>
              <w:rStyle w:val="PlaceholderText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25"/>
    <w:rsid w:val="00154DC4"/>
    <w:rsid w:val="00351072"/>
    <w:rsid w:val="00826492"/>
    <w:rsid w:val="008B7A73"/>
    <w:rsid w:val="009C5356"/>
    <w:rsid w:val="00D92225"/>
    <w:rsid w:val="00E15DDC"/>
    <w:rsid w:val="00ED74B6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63F9C660A8841069288AC0B0D93371E">
    <w:name w:val="163F9C660A8841069288AC0B0D9337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7DA531-3013-483A-88AA-298C362A86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07F08E-B07B-4175-99A1-4E81F9F8836D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4.xml><?xml version="1.0" encoding="utf-8"?>
<ds:datastoreItem xmlns:ds="http://schemas.openxmlformats.org/officeDocument/2006/customXml" ds:itemID="{E89DEE60-1D57-45EB-B9F6-E90907FD59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17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Usar el comando ping</dc:title>
  <dc:description>2016</dc:description>
  <cp:lastModifiedBy>Jason Yip (jasyip)</cp:lastModifiedBy>
  <cp:revision>37</cp:revision>
  <dcterms:created xsi:type="dcterms:W3CDTF">2020-10-05T17:22:00Z</dcterms:created>
  <dcterms:modified xsi:type="dcterms:W3CDTF">2024-08-07T04:53:00Z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ClassificationContentMarkingFooterShapeIds">
    <vt:lpwstr>3ca92c5b,785bc48d,645f8e6e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2024-07-10T23:29:35Z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059aa142-0f2f-4c3e-bffb-428014dfbc9f</vt:lpwstr>
  </property>
  <property fmtid="{D5CDD505-2E9C-101B-9397-08002B2CF9AE}" pid="12" name="MSIP_Label_c8f49a32-fde3-48a5-9266-b5b0972a22dc_ContentBits">
    <vt:lpwstr>2</vt:lpwstr>
  </property>
</Properties>
</file>