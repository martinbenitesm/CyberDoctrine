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D9453" w14:textId="7D96F6A7" w:rsidR="004D36D7" w:rsidRPr="00FD4A68" w:rsidRDefault="00000000" w:rsidP="00690202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E1AD7225810E490689285AE17DFC7D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1F4AF9" w:rsidRPr="001F4AF9">
            <w:t>Packet Tracer: Utilizar Servicios FTP</w:t>
          </w:r>
        </w:sdtContent>
      </w:sdt>
    </w:p>
    <w:p w14:paraId="0F7C9550" w14:textId="538F0130" w:rsidR="00690202" w:rsidRPr="00E87816" w:rsidRDefault="00E87816" w:rsidP="00E87816">
      <w:pPr>
        <w:pStyle w:val="Heading1"/>
        <w:rPr>
          <w:sz w:val="48"/>
          <w:szCs w:val="48"/>
        </w:rPr>
      </w:pPr>
      <w:r>
        <w:t>Tabla de direccionamiento</w:t>
      </w:r>
    </w:p>
    <w:tbl>
      <w:tblPr>
        <w:tblW w:w="980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Esta tabla muestra el direccionamiento del dispositivo, la interfaz, la dirección IP y la máscara de subred."/>
      </w:tblPr>
      <w:tblGrid>
        <w:gridCol w:w="2337"/>
        <w:gridCol w:w="2430"/>
        <w:gridCol w:w="2706"/>
        <w:gridCol w:w="2332"/>
      </w:tblGrid>
      <w:tr w:rsidR="00690202" w14:paraId="3ADEA5D4" w14:textId="77777777" w:rsidTr="008E754D">
        <w:trPr>
          <w:cantSplit/>
          <w:tblHeader/>
          <w:jc w:val="center"/>
        </w:trPr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978D37D" w14:textId="77777777" w:rsidR="00690202" w:rsidRPr="00E87D62" w:rsidRDefault="00690202" w:rsidP="008E754D">
            <w:pPr>
              <w:pStyle w:val="TableHeading"/>
            </w:pPr>
            <w:r>
              <w:t>Dispositivo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B562971" w14:textId="77777777" w:rsidR="00690202" w:rsidRPr="00E87D62" w:rsidRDefault="00690202" w:rsidP="008E754D">
            <w:pPr>
              <w:pStyle w:val="TableHeading"/>
            </w:pPr>
            <w:r>
              <w:t>Interfaz</w:t>
            </w:r>
          </w:p>
        </w:tc>
        <w:tc>
          <w:tcPr>
            <w:tcW w:w="2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380B561" w14:textId="77777777" w:rsidR="00690202" w:rsidRPr="00E87D62" w:rsidRDefault="00690202" w:rsidP="008E754D">
            <w:pPr>
              <w:pStyle w:val="TableHeading"/>
            </w:pPr>
            <w:r>
              <w:t>Dirección IP</w:t>
            </w:r>
          </w:p>
        </w:tc>
        <w:tc>
          <w:tcPr>
            <w:tcW w:w="23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BBB48A4" w14:textId="77777777" w:rsidR="00690202" w:rsidRPr="00E87D62" w:rsidRDefault="00690202" w:rsidP="008E754D">
            <w:pPr>
              <w:pStyle w:val="TableHeading"/>
            </w:pPr>
            <w:r>
              <w:t>Máscara de subred</w:t>
            </w:r>
          </w:p>
        </w:tc>
      </w:tr>
      <w:tr w:rsidR="00690202" w14:paraId="7C5C1992" w14:textId="77777777" w:rsidTr="008E754D">
        <w:trPr>
          <w:cantSplit/>
          <w:jc w:val="center"/>
        </w:trPr>
        <w:tc>
          <w:tcPr>
            <w:tcW w:w="2337" w:type="dxa"/>
            <w:vAlign w:val="bottom"/>
          </w:tcPr>
          <w:p w14:paraId="0A8C7F39" w14:textId="77777777" w:rsidR="00690202" w:rsidRPr="008B68E7" w:rsidRDefault="00690202" w:rsidP="008E754D">
            <w:pPr>
              <w:pStyle w:val="TableText"/>
            </w:pPr>
            <w:r>
              <w:t>Servidor FTP (ftp.pka)</w:t>
            </w:r>
          </w:p>
        </w:tc>
        <w:tc>
          <w:tcPr>
            <w:tcW w:w="2430" w:type="dxa"/>
            <w:vAlign w:val="bottom"/>
          </w:tcPr>
          <w:p w14:paraId="4AF972F1" w14:textId="77777777" w:rsidR="00690202" w:rsidRPr="008B68E7" w:rsidRDefault="00690202" w:rsidP="008E754D">
            <w:pPr>
              <w:pStyle w:val="TableText"/>
            </w:pPr>
            <w:r>
              <w:t>NIC</w:t>
            </w:r>
          </w:p>
        </w:tc>
        <w:tc>
          <w:tcPr>
            <w:tcW w:w="2706" w:type="dxa"/>
            <w:vAlign w:val="bottom"/>
          </w:tcPr>
          <w:p w14:paraId="5EBB5B18" w14:textId="77777777" w:rsidR="00690202" w:rsidRPr="008B68E7" w:rsidRDefault="00690202" w:rsidP="008E754D">
            <w:pPr>
              <w:pStyle w:val="TableText"/>
            </w:pPr>
            <w:r>
              <w:t>209.165.200.226</w:t>
            </w:r>
          </w:p>
        </w:tc>
        <w:tc>
          <w:tcPr>
            <w:tcW w:w="2332" w:type="dxa"/>
            <w:vAlign w:val="bottom"/>
          </w:tcPr>
          <w:p w14:paraId="54A295DD" w14:textId="77777777" w:rsidR="00690202" w:rsidRPr="008B68E7" w:rsidRDefault="00690202" w:rsidP="008E754D">
            <w:pPr>
              <w:pStyle w:val="TableText"/>
            </w:pPr>
            <w:r>
              <w:t>255.255.255.224</w:t>
            </w:r>
          </w:p>
        </w:tc>
      </w:tr>
    </w:tbl>
    <w:p w14:paraId="744DF185" w14:textId="77777777" w:rsidR="00690202" w:rsidRDefault="00690202" w:rsidP="00690202">
      <w:pPr>
        <w:pStyle w:val="ConfigWindow"/>
      </w:pPr>
    </w:p>
    <w:p w14:paraId="3D450B94" w14:textId="77777777" w:rsidR="002864BC" w:rsidRDefault="002864BC" w:rsidP="002864BC">
      <w:pPr>
        <w:pStyle w:val="Heading1"/>
        <w:rPr>
          <w:sz w:val="48"/>
          <w:szCs w:val="48"/>
        </w:rPr>
      </w:pPr>
      <w:r>
        <w:t>Objetivos</w:t>
      </w:r>
    </w:p>
    <w:p w14:paraId="00C49A85" w14:textId="45EB23F4" w:rsidR="00690202" w:rsidRDefault="002864BC" w:rsidP="00690202">
      <w:pPr>
        <w:pStyle w:val="Bulletlevel1"/>
      </w:pPr>
      <w:r>
        <w:t>Cargar un archivo al servidor FTP</w:t>
      </w:r>
    </w:p>
    <w:p w14:paraId="11689DFC" w14:textId="4659BC28" w:rsidR="00690202" w:rsidRPr="004C0909" w:rsidRDefault="002864BC" w:rsidP="00690202">
      <w:pPr>
        <w:pStyle w:val="Bulletlevel1"/>
      </w:pPr>
      <w:r>
        <w:t>Descargar un archivo desde el servidor FTP</w:t>
      </w:r>
    </w:p>
    <w:p w14:paraId="00C86FAD" w14:textId="77777777" w:rsidR="000904A1" w:rsidRDefault="000904A1" w:rsidP="000904A1">
      <w:pPr>
        <w:pStyle w:val="Heading1"/>
        <w:rPr>
          <w:sz w:val="48"/>
          <w:szCs w:val="48"/>
        </w:rPr>
      </w:pPr>
      <w:r>
        <w:t>Aspectos básicos/Situación</w:t>
      </w:r>
    </w:p>
    <w:p w14:paraId="06EAC2E5" w14:textId="76E39F53" w:rsidR="00690202" w:rsidRPr="00FE51D0" w:rsidRDefault="000904A1" w:rsidP="00690202">
      <w:pPr>
        <w:pStyle w:val="BodyTextL25"/>
      </w:pPr>
      <w:r>
        <w:t>El Protocolo de transferencia de archivos (FTP) es una aplicación comúnmente utilizada para transferir archivos entre clientes y servidores en la red. El servidor está configurado para ejecutar el servicio donde los clientes se conectan, inician sesión y transfieren archivos. FTP utiliza el puerto 21 como puerto de comando del servidor para crear la conexión. A continuación, FTP utiliza el puerto 20 para la transferencia de datos.</w:t>
      </w:r>
    </w:p>
    <w:p w14:paraId="77438E66" w14:textId="2E99F729" w:rsidR="00690202" w:rsidRDefault="00DC0BB3" w:rsidP="00690202">
      <w:pPr>
        <w:pStyle w:val="BodyTextL25"/>
      </w:pPr>
      <w:r>
        <w:t>En esta actividad, cargará un archivo a un servidor FTP. También descargará un archivo desde un servidor FTP.</w:t>
      </w:r>
    </w:p>
    <w:p w14:paraId="69C77FE4" w14:textId="77777777" w:rsidR="0000025B" w:rsidRDefault="0000025B" w:rsidP="0000025B">
      <w:pPr>
        <w:pStyle w:val="Heading1"/>
        <w:rPr>
          <w:sz w:val="48"/>
          <w:szCs w:val="48"/>
        </w:rPr>
      </w:pPr>
      <w:r>
        <w:t>Instrucciones</w:t>
      </w:r>
    </w:p>
    <w:p w14:paraId="1CAF1D2D" w14:textId="54C41322" w:rsidR="00690202" w:rsidRDefault="0000025B" w:rsidP="00690202">
      <w:pPr>
        <w:pStyle w:val="Heading2"/>
      </w:pPr>
      <w:r w:rsidRPr="0000025B">
        <w:t>Cargar un archivo al servidor FTP</w:t>
      </w:r>
    </w:p>
    <w:p w14:paraId="04FF179A" w14:textId="373AA4F1" w:rsidR="00690202" w:rsidRPr="005C688F" w:rsidRDefault="00F649D5" w:rsidP="00690202">
      <w:pPr>
        <w:pStyle w:val="BodyTextL25"/>
      </w:pPr>
      <w:r>
        <w:t xml:space="preserve">En esta parte, encontrará el archivo </w:t>
      </w:r>
      <w:r>
        <w:rPr>
          <w:b/>
          <w:bCs/>
        </w:rPr>
        <w:t>sampleFile.txt</w:t>
      </w:r>
      <w:r>
        <w:t xml:space="preserve"> y lo cargará en un servidor FTP.</w:t>
      </w:r>
    </w:p>
    <w:p w14:paraId="493910AA" w14:textId="73B89CED" w:rsidR="00690202" w:rsidRDefault="0002516C" w:rsidP="00690202">
      <w:pPr>
        <w:pStyle w:val="Heading3"/>
      </w:pPr>
      <w:r w:rsidRPr="0002516C">
        <w:t>Ubique el archivo.</w:t>
      </w:r>
    </w:p>
    <w:p w14:paraId="2D41198F" w14:textId="23814342" w:rsidR="00690202" w:rsidRDefault="005149B0" w:rsidP="00690202">
      <w:pPr>
        <w:pStyle w:val="SubStepAlpha"/>
      </w:pPr>
      <w:r>
        <w:t>Haga click en</w:t>
      </w:r>
      <w:r>
        <w:rPr>
          <w:b/>
          <w:bCs/>
        </w:rPr>
        <w:t xml:space="preserve"> PC-A</w:t>
      </w:r>
      <w:r>
        <w:t>.</w:t>
      </w:r>
    </w:p>
    <w:p w14:paraId="357E4796" w14:textId="3E71C4EB" w:rsidR="00690202" w:rsidRDefault="005149B0" w:rsidP="00690202">
      <w:pPr>
        <w:pStyle w:val="SubStepAlpha"/>
      </w:pPr>
      <w:r w:rsidRPr="005149B0">
        <w:t xml:space="preserve">Haga click en </w:t>
      </w:r>
      <w:r w:rsidRPr="005149B0">
        <w:rPr>
          <w:b/>
          <w:bCs/>
        </w:rPr>
        <w:t>Desktop(Escritorio)</w:t>
      </w:r>
    </w:p>
    <w:p w14:paraId="488D07A7" w14:textId="6C6067C7" w:rsidR="00690202" w:rsidRDefault="00790301" w:rsidP="00690202">
      <w:pPr>
        <w:pStyle w:val="SubStepAlpha"/>
      </w:pPr>
      <w:r>
        <w:t xml:space="preserve">Haga clic en </w:t>
      </w:r>
      <w:r>
        <w:rPr>
          <w:b/>
          <w:bCs/>
        </w:rPr>
        <w:t>Símbolo del sistema</w:t>
      </w:r>
      <w:r>
        <w:t>.</w:t>
      </w:r>
    </w:p>
    <w:p w14:paraId="656B7A6A" w14:textId="2C9EAC42" w:rsidR="00690202" w:rsidRPr="008E6CE1" w:rsidRDefault="00BB2F6A" w:rsidP="00690202">
      <w:pPr>
        <w:pStyle w:val="SubStepAlpha"/>
      </w:pPr>
      <w:r>
        <w:t xml:space="preserve">En el indicador, haga clic en </w:t>
      </w:r>
      <w:r>
        <w:rPr>
          <w:b/>
          <w:bCs/>
        </w:rPr>
        <w:t>?</w:t>
      </w:r>
      <w:r>
        <w:t xml:space="preserve"> para listar los comandos disponibles.</w:t>
      </w:r>
    </w:p>
    <w:p w14:paraId="67443229" w14:textId="6CBCE408" w:rsidR="00690202" w:rsidRDefault="00DA4F33" w:rsidP="00690202">
      <w:pPr>
        <w:pStyle w:val="SubStepAlpha"/>
      </w:pPr>
      <w:r>
        <w:t xml:space="preserve">Ingrese </w:t>
      </w:r>
      <w:r>
        <w:rPr>
          <w:b/>
          <w:bCs/>
        </w:rPr>
        <w:t>dir</w:t>
      </w:r>
      <w:r>
        <w:t xml:space="preserve"> para ver los archivos en la PC. Observe que hay un archivo </w:t>
      </w:r>
      <w:r>
        <w:rPr>
          <w:b/>
          <w:bCs/>
        </w:rPr>
        <w:t>sampleFile.txt</w:t>
      </w:r>
      <w:r>
        <w:t xml:space="preserve"> en el directorio C:\</w:t>
      </w:r>
    </w:p>
    <w:p w14:paraId="3E454030" w14:textId="77777777" w:rsidR="00690202" w:rsidRPr="008E6CE1" w:rsidRDefault="00690202" w:rsidP="00690202">
      <w:pPr>
        <w:pStyle w:val="CMD"/>
      </w:pPr>
      <w:r>
        <w:t xml:space="preserve">C:\&gt; </w:t>
      </w:r>
      <w:r w:rsidRPr="007540BD">
        <w:rPr>
          <w:b/>
          <w:bCs/>
        </w:rPr>
        <w:t>dir</w:t>
      </w:r>
    </w:p>
    <w:p w14:paraId="01BC3D7E" w14:textId="77777777" w:rsidR="00690202" w:rsidRDefault="00690202" w:rsidP="00690202">
      <w:pPr>
        <w:pStyle w:val="CMDOutput"/>
      </w:pPr>
      <w:r>
        <w:t>Volume in drive C has no label.</w:t>
      </w:r>
    </w:p>
    <w:p w14:paraId="2D8FCC43" w14:textId="77777777" w:rsidR="00690202" w:rsidRDefault="00690202" w:rsidP="00690202">
      <w:pPr>
        <w:pStyle w:val="CMDOutput"/>
      </w:pPr>
      <w:r>
        <w:t>Volume Serial Number is 5E12-4AF3</w:t>
      </w:r>
    </w:p>
    <w:p w14:paraId="009BF6BF" w14:textId="77777777" w:rsidR="00690202" w:rsidRDefault="00690202" w:rsidP="00690202">
      <w:pPr>
        <w:pStyle w:val="CMDOutput"/>
      </w:pPr>
      <w:r>
        <w:t>Directory of C:\</w:t>
      </w:r>
    </w:p>
    <w:p w14:paraId="7A559DAD" w14:textId="77777777" w:rsidR="00690202" w:rsidRDefault="00690202" w:rsidP="00690202">
      <w:pPr>
        <w:pStyle w:val="CMDOutput"/>
      </w:pPr>
    </w:p>
    <w:p w14:paraId="418F0111" w14:textId="77777777" w:rsidR="00690202" w:rsidRDefault="00690202" w:rsidP="00690202">
      <w:pPr>
        <w:pStyle w:val="CMDOutput"/>
      </w:pPr>
      <w:r>
        <w:t xml:space="preserve">12/31/1969 17:0 PM 26 </w:t>
      </w:r>
      <w:r w:rsidRPr="00363E89">
        <w:rPr>
          <w:highlight w:val="yellow"/>
        </w:rPr>
        <w:t>sampleFile.txt</w:t>
      </w:r>
      <w:r>
        <w:t xml:space="preserve"> </w:t>
      </w:r>
    </w:p>
    <w:p w14:paraId="2628BAED" w14:textId="77777777" w:rsidR="00690202" w:rsidRDefault="00690202" w:rsidP="00690202">
      <w:pPr>
        <w:pStyle w:val="CMDOutput"/>
      </w:pPr>
      <w:r>
        <w:t>26 bytes 1 File (s)</w:t>
      </w:r>
    </w:p>
    <w:p w14:paraId="0397D019" w14:textId="158EB38A" w:rsidR="00690202" w:rsidRPr="007540BD" w:rsidRDefault="004328B1" w:rsidP="00690202">
      <w:pPr>
        <w:pStyle w:val="Heading3"/>
      </w:pPr>
      <w:r w:rsidRPr="004328B1">
        <w:t>Conectarse al servidor FTP.</w:t>
      </w:r>
    </w:p>
    <w:p w14:paraId="7216F2D2" w14:textId="4381603C" w:rsidR="00690202" w:rsidRDefault="000F043D" w:rsidP="00690202">
      <w:pPr>
        <w:pStyle w:val="SubStepAlpha"/>
      </w:pPr>
      <w:r>
        <w:t xml:space="preserve">FTP al servidor FTP en </w:t>
      </w:r>
      <w:r>
        <w:rPr>
          <w:b/>
          <w:bCs/>
        </w:rPr>
        <w:t>209.165.200.226</w:t>
      </w:r>
      <w:r>
        <w:t xml:space="preserve"> o </w:t>
      </w:r>
      <w:r>
        <w:rPr>
          <w:b/>
          <w:bCs/>
        </w:rPr>
        <w:t>ftp.pka</w:t>
      </w:r>
      <w:r>
        <w:t>.</w:t>
      </w:r>
    </w:p>
    <w:p w14:paraId="756E54C7" w14:textId="77777777" w:rsidR="00690202" w:rsidRDefault="00690202" w:rsidP="00690202">
      <w:pPr>
        <w:pStyle w:val="CMD"/>
      </w:pPr>
      <w:r>
        <w:lastRenderedPageBreak/>
        <w:t xml:space="preserve">C:\&gt; </w:t>
      </w:r>
      <w:r>
        <w:rPr>
          <w:b/>
        </w:rPr>
        <w:t>ftp 209.165.200.226</w:t>
      </w:r>
    </w:p>
    <w:p w14:paraId="24B7451D" w14:textId="77777777" w:rsidR="00690202" w:rsidRPr="002F4F61" w:rsidRDefault="00690202" w:rsidP="00690202">
      <w:pPr>
        <w:pStyle w:val="CMDOutput"/>
      </w:pPr>
      <w:r>
        <w:t>Trying to connect...209.165.200.226</w:t>
      </w:r>
    </w:p>
    <w:p w14:paraId="25E335E4" w14:textId="77777777" w:rsidR="00690202" w:rsidRPr="002F4F61" w:rsidRDefault="00690202" w:rsidP="00690202">
      <w:pPr>
        <w:pStyle w:val="CMDOutput"/>
      </w:pPr>
      <w:r>
        <w:t>Connected to 209.165.200.226</w:t>
      </w:r>
    </w:p>
    <w:p w14:paraId="189722D4" w14:textId="6AF8703D" w:rsidR="00690202" w:rsidRPr="00C81A9D" w:rsidRDefault="00081976" w:rsidP="00690202">
      <w:pPr>
        <w:pStyle w:val="SubStepAlpha"/>
      </w:pPr>
      <w:r>
        <w:t xml:space="preserve">Ingrese el nombre de usuario </w:t>
      </w:r>
      <w:r>
        <w:rPr>
          <w:b/>
          <w:bCs/>
        </w:rPr>
        <w:t>student</w:t>
      </w:r>
      <w:r>
        <w:t xml:space="preserve"> y la contraseña </w:t>
      </w:r>
      <w:r>
        <w:rPr>
          <w:b/>
          <w:bCs/>
        </w:rPr>
        <w:t>class</w:t>
      </w:r>
      <w:r>
        <w:t xml:space="preserve"> para obtener acceso.</w:t>
      </w:r>
    </w:p>
    <w:p w14:paraId="791FDEED" w14:textId="77777777" w:rsidR="00690202" w:rsidRPr="002F4F61" w:rsidRDefault="00690202" w:rsidP="00690202">
      <w:pPr>
        <w:pStyle w:val="CMDOutput"/>
      </w:pPr>
      <w:r>
        <w:t>220- Welcome to PT Ftp Server</w:t>
      </w:r>
    </w:p>
    <w:p w14:paraId="56B827FA" w14:textId="77777777" w:rsidR="00690202" w:rsidRPr="002F4F61" w:rsidRDefault="00690202" w:rsidP="00690202">
      <w:pPr>
        <w:pStyle w:val="CMDOutput"/>
      </w:pPr>
      <w:r>
        <w:t>Username:</w:t>
      </w:r>
      <w:r w:rsidRPr="002F4F61">
        <w:rPr>
          <w:b/>
          <w:bCs/>
        </w:rPr>
        <w:t>student</w:t>
      </w:r>
    </w:p>
    <w:p w14:paraId="71E281A7" w14:textId="77777777" w:rsidR="00690202" w:rsidRPr="002F4F61" w:rsidRDefault="00690202" w:rsidP="00690202">
      <w:pPr>
        <w:pStyle w:val="CMDOutput"/>
      </w:pPr>
      <w:r>
        <w:t>331- Username ok, need password</w:t>
      </w:r>
    </w:p>
    <w:p w14:paraId="1994C9B9" w14:textId="77777777" w:rsidR="00690202" w:rsidRPr="002F4F61" w:rsidRDefault="00690202" w:rsidP="00690202">
      <w:pPr>
        <w:pStyle w:val="CMDOutput"/>
      </w:pPr>
      <w:r>
        <w:t>Password:</w:t>
      </w:r>
    </w:p>
    <w:p w14:paraId="7C0B80F7" w14:textId="77777777" w:rsidR="00690202" w:rsidRPr="002F4F61" w:rsidRDefault="00690202" w:rsidP="00690202">
      <w:pPr>
        <w:pStyle w:val="CMDOutput"/>
      </w:pPr>
      <w:r>
        <w:t>230- Logged in</w:t>
      </w:r>
    </w:p>
    <w:p w14:paraId="605F7DDD" w14:textId="77777777" w:rsidR="00690202" w:rsidRPr="002F4F61" w:rsidRDefault="00690202" w:rsidP="00690202">
      <w:pPr>
        <w:pStyle w:val="CMDOutput"/>
      </w:pPr>
      <w:r>
        <w:t>(passive mode On)</w:t>
      </w:r>
    </w:p>
    <w:p w14:paraId="4A6C641F" w14:textId="38D29F12" w:rsidR="00690202" w:rsidRDefault="00193667" w:rsidP="00690202">
      <w:pPr>
        <w:pStyle w:val="Heading3"/>
      </w:pPr>
      <w:r w:rsidRPr="00193667">
        <w:t>Cargar un archivo al servidor FTP</w:t>
      </w:r>
    </w:p>
    <w:p w14:paraId="3B49D520" w14:textId="4C2B0C51" w:rsidR="00690202" w:rsidRDefault="002D2369" w:rsidP="00690202">
      <w:pPr>
        <w:pStyle w:val="SubStepAlpha"/>
      </w:pPr>
      <w:r>
        <w:t xml:space="preserve">Ingresar </w:t>
      </w:r>
      <w:r>
        <w:rPr>
          <w:b/>
          <w:bCs/>
        </w:rPr>
        <w:t>?</w:t>
      </w:r>
      <w:r>
        <w:t xml:space="preserve"> para ver los comandos disponibles en el cliente ftp.</w:t>
      </w:r>
    </w:p>
    <w:p w14:paraId="1A81FAA1" w14:textId="77777777" w:rsidR="00690202" w:rsidRPr="00863DA6" w:rsidRDefault="00690202" w:rsidP="00690202">
      <w:pPr>
        <w:pStyle w:val="CMDOutput"/>
        <w:rPr>
          <w:b/>
          <w:bCs/>
        </w:rPr>
      </w:pPr>
      <w:r>
        <w:t xml:space="preserve">ftp&gt; </w:t>
      </w:r>
      <w:r w:rsidRPr="00863DA6">
        <w:rPr>
          <w:b/>
          <w:bCs/>
        </w:rPr>
        <w:t>?</w:t>
      </w:r>
    </w:p>
    <w:p w14:paraId="0778A957" w14:textId="77777777" w:rsidR="00690202" w:rsidRDefault="00690202" w:rsidP="00690202">
      <w:pPr>
        <w:pStyle w:val="CMDOutput"/>
      </w:pPr>
      <w:r>
        <w:t xml:space="preserve">         ?</w:t>
      </w:r>
    </w:p>
    <w:p w14:paraId="3B052095" w14:textId="77777777" w:rsidR="00690202" w:rsidRDefault="00690202" w:rsidP="00690202">
      <w:pPr>
        <w:pStyle w:val="CMDOutput"/>
      </w:pPr>
      <w:r>
        <w:t xml:space="preserve">         cd</w:t>
      </w:r>
    </w:p>
    <w:p w14:paraId="4EBFD3E3" w14:textId="77777777" w:rsidR="00690202" w:rsidRDefault="00690202" w:rsidP="00690202">
      <w:pPr>
        <w:pStyle w:val="CMDOutput"/>
      </w:pPr>
      <w:r>
        <w:t xml:space="preserve">         delete</w:t>
      </w:r>
    </w:p>
    <w:p w14:paraId="30308A8D" w14:textId="77777777" w:rsidR="00690202" w:rsidRDefault="00690202" w:rsidP="00690202">
      <w:pPr>
        <w:pStyle w:val="CMDOutput"/>
      </w:pPr>
      <w:r>
        <w:t xml:space="preserve">         dir</w:t>
      </w:r>
    </w:p>
    <w:p w14:paraId="514009F4" w14:textId="77777777" w:rsidR="00690202" w:rsidRDefault="00690202" w:rsidP="00690202">
      <w:pPr>
        <w:pStyle w:val="CMDOutput"/>
      </w:pPr>
      <w:r>
        <w:t xml:space="preserve">         get</w:t>
      </w:r>
    </w:p>
    <w:p w14:paraId="20CAC177" w14:textId="77777777" w:rsidR="00690202" w:rsidRDefault="00690202" w:rsidP="00690202">
      <w:pPr>
        <w:pStyle w:val="CMDOutput"/>
      </w:pPr>
      <w:r>
        <w:t xml:space="preserve">         help</w:t>
      </w:r>
    </w:p>
    <w:p w14:paraId="1D6CB452" w14:textId="77777777" w:rsidR="00690202" w:rsidRDefault="00690202" w:rsidP="00690202">
      <w:pPr>
        <w:pStyle w:val="CMDOutput"/>
      </w:pPr>
      <w:r>
        <w:t xml:space="preserve">         passive</w:t>
      </w:r>
    </w:p>
    <w:p w14:paraId="6E4E6934" w14:textId="77777777" w:rsidR="00690202" w:rsidRDefault="00690202" w:rsidP="00690202">
      <w:pPr>
        <w:pStyle w:val="CMDOutput"/>
      </w:pPr>
      <w:r>
        <w:t xml:space="preserve">         put</w:t>
      </w:r>
    </w:p>
    <w:p w14:paraId="5126F1AA" w14:textId="77777777" w:rsidR="00690202" w:rsidRDefault="00690202" w:rsidP="00690202">
      <w:pPr>
        <w:pStyle w:val="CMDOutput"/>
      </w:pPr>
      <w:r>
        <w:t xml:space="preserve">         pwd</w:t>
      </w:r>
    </w:p>
    <w:p w14:paraId="5E11F7AC" w14:textId="77777777" w:rsidR="00690202" w:rsidRDefault="00690202" w:rsidP="00690202">
      <w:pPr>
        <w:pStyle w:val="CMDOutput"/>
      </w:pPr>
      <w:r>
        <w:t xml:space="preserve">         quit</w:t>
      </w:r>
    </w:p>
    <w:p w14:paraId="7257776B" w14:textId="77777777" w:rsidR="00690202" w:rsidRDefault="00690202" w:rsidP="00690202">
      <w:pPr>
        <w:pStyle w:val="CMDOutput"/>
      </w:pPr>
      <w:r>
        <w:t xml:space="preserve">         rename</w:t>
      </w:r>
    </w:p>
    <w:p w14:paraId="208D4054" w14:textId="77777777" w:rsidR="00690202" w:rsidRDefault="00690202" w:rsidP="00690202">
      <w:pPr>
        <w:pStyle w:val="CMDOutput"/>
      </w:pPr>
      <w:r>
        <w:t>ftp&gt;</w:t>
      </w:r>
    </w:p>
    <w:p w14:paraId="65E9A51D" w14:textId="11EE078A" w:rsidR="00690202" w:rsidRDefault="00B25E16" w:rsidP="00690202">
      <w:pPr>
        <w:pStyle w:val="SubStepAlpha"/>
      </w:pPr>
      <w:r>
        <w:t xml:space="preserve">Introduzca </w:t>
      </w:r>
      <w:r>
        <w:rPr>
          <w:b/>
          <w:bCs/>
        </w:rPr>
        <w:t>dir</w:t>
      </w:r>
      <w:r>
        <w:t xml:space="preserve"> para ver los archivos disponibles en el servidor.</w:t>
      </w:r>
    </w:p>
    <w:p w14:paraId="4F703821" w14:textId="77777777" w:rsidR="00690202" w:rsidRDefault="00690202" w:rsidP="00690202">
      <w:pPr>
        <w:pStyle w:val="CMDOutput"/>
        <w:rPr>
          <w:sz w:val="24"/>
          <w:szCs w:val="24"/>
        </w:rPr>
      </w:pPr>
      <w:r>
        <w:t xml:space="preserve">ftp&gt; </w:t>
      </w:r>
      <w:r w:rsidRPr="007540BD">
        <w:rPr>
          <w:b/>
          <w:bCs/>
        </w:rPr>
        <w:t>dir</w:t>
      </w:r>
    </w:p>
    <w:p w14:paraId="1F2627BA" w14:textId="77777777" w:rsidR="00690202" w:rsidRDefault="00690202" w:rsidP="00690202">
      <w:pPr>
        <w:pStyle w:val="CMDOutput"/>
      </w:pPr>
    </w:p>
    <w:p w14:paraId="15CEC6F7" w14:textId="77777777" w:rsidR="00690202" w:rsidRDefault="00690202" w:rsidP="00690202">
      <w:pPr>
        <w:pStyle w:val="CMDOutput"/>
      </w:pPr>
      <w:r>
        <w:t xml:space="preserve">Listing /ftp directory from 192.168.1.3: </w:t>
      </w:r>
    </w:p>
    <w:p w14:paraId="38B3B4A4" w14:textId="77777777" w:rsidR="00690202" w:rsidRDefault="00690202" w:rsidP="00690202">
      <w:pPr>
        <w:pStyle w:val="CMDOutput"/>
      </w:pPr>
      <w:r>
        <w:t>0 : asa842-k8.bin 5571584</w:t>
      </w:r>
    </w:p>
    <w:p w14:paraId="6125D948" w14:textId="77777777" w:rsidR="00690202" w:rsidRDefault="00690202" w:rsidP="00690202">
      <w:pPr>
        <w:pStyle w:val="CMDOutput"/>
      </w:pPr>
      <w:r>
        <w:t>1 : asa923-k8.bin 30468096</w:t>
      </w:r>
    </w:p>
    <w:p w14:paraId="040D99F8" w14:textId="77777777" w:rsidR="00690202" w:rsidRDefault="00690202" w:rsidP="00690202">
      <w:pPr>
        <w:pStyle w:val="CMDOutput"/>
      </w:pPr>
      <w:r>
        <w:t>2 : c1841-advipservicesk9-mz.124-15.T1.bin 33591768</w:t>
      </w:r>
    </w:p>
    <w:p w14:paraId="18D86768" w14:textId="77777777" w:rsidR="00690202" w:rsidRDefault="00690202" w:rsidP="00690202">
      <w:pPr>
        <w:pStyle w:val="CMDOutput"/>
      </w:pPr>
      <w:r>
        <w:t>3 : c1841-ipbase-mz.123-14.T7.bin 13832032</w:t>
      </w:r>
    </w:p>
    <w:p w14:paraId="4103CFFB" w14:textId="77777777" w:rsidR="00690202" w:rsidRDefault="00690202" w:rsidP="00690202">
      <w:pPr>
        <w:pStyle w:val="CMDOutput"/>
      </w:pPr>
      <w:r>
        <w:t>&lt;output omitted&gt;</w:t>
      </w:r>
    </w:p>
    <w:p w14:paraId="4A4EA9CC" w14:textId="24F3AA50" w:rsidR="00690202" w:rsidRDefault="004C66F5" w:rsidP="00690202">
      <w:pPr>
        <w:pStyle w:val="SubStepAlpha"/>
      </w:pPr>
      <w:r>
        <w:t xml:space="preserve">Introduzca </w:t>
      </w:r>
      <w:r>
        <w:rPr>
          <w:b/>
          <w:bCs/>
        </w:rPr>
        <w:t>put sampleFile.txt</w:t>
      </w:r>
      <w:r>
        <w:t xml:space="preserve"> para enviar el archivo al servidor.</w:t>
      </w:r>
    </w:p>
    <w:p w14:paraId="46D4DA3D" w14:textId="77777777" w:rsidR="00690202" w:rsidRDefault="00690202" w:rsidP="00690202">
      <w:pPr>
        <w:pStyle w:val="CMD"/>
        <w:rPr>
          <w:sz w:val="24"/>
          <w:szCs w:val="24"/>
        </w:rPr>
      </w:pPr>
      <w:r>
        <w:t xml:space="preserve">ftp&gt; </w:t>
      </w:r>
      <w:r w:rsidRPr="003214F2">
        <w:rPr>
          <w:b/>
          <w:bCs/>
        </w:rPr>
        <w:t>put sampleFile.txt</w:t>
      </w:r>
    </w:p>
    <w:p w14:paraId="6EC53BE9" w14:textId="77777777" w:rsidR="00690202" w:rsidRDefault="00690202" w:rsidP="00690202">
      <w:pPr>
        <w:pStyle w:val="CMDOutput"/>
      </w:pPr>
    </w:p>
    <w:p w14:paraId="1F984D1D" w14:textId="77777777" w:rsidR="00690202" w:rsidRDefault="00690202" w:rsidP="00690202">
      <w:pPr>
        <w:pStyle w:val="CMDOutput"/>
      </w:pPr>
      <w:r>
        <w:t xml:space="preserve">Writing file sampleFile.txt to 209.165.200.226: </w:t>
      </w:r>
    </w:p>
    <w:p w14:paraId="30D30191" w14:textId="77777777" w:rsidR="00690202" w:rsidRDefault="00690202" w:rsidP="00690202">
      <w:pPr>
        <w:pStyle w:val="CMDOutput"/>
      </w:pPr>
      <w:r>
        <w:t>File transfer in progress...</w:t>
      </w:r>
    </w:p>
    <w:p w14:paraId="29EFDBB6" w14:textId="77777777" w:rsidR="00690202" w:rsidRDefault="00690202" w:rsidP="00690202">
      <w:pPr>
        <w:pStyle w:val="CMDOutput"/>
      </w:pPr>
    </w:p>
    <w:p w14:paraId="71CCAC42" w14:textId="77777777" w:rsidR="00690202" w:rsidRDefault="00690202" w:rsidP="00690202">
      <w:pPr>
        <w:pStyle w:val="CMDOutput"/>
      </w:pPr>
      <w:r>
        <w:t>[Transfer complete - 26 bytes]</w:t>
      </w:r>
    </w:p>
    <w:p w14:paraId="53F94355" w14:textId="77777777" w:rsidR="00690202" w:rsidRDefault="00690202" w:rsidP="00690202">
      <w:pPr>
        <w:pStyle w:val="CMDOutput"/>
      </w:pPr>
    </w:p>
    <w:p w14:paraId="1C98E853" w14:textId="77777777" w:rsidR="00690202" w:rsidRDefault="00690202" w:rsidP="00690202">
      <w:pPr>
        <w:pStyle w:val="CMDOutput"/>
      </w:pPr>
      <w:r>
        <w:t>26 bytes copied in 0.08 secs (325 bytes/sec)</w:t>
      </w:r>
    </w:p>
    <w:p w14:paraId="311586D4" w14:textId="77777777" w:rsidR="00690202" w:rsidRDefault="00690202" w:rsidP="00690202">
      <w:pPr>
        <w:pStyle w:val="CMD"/>
      </w:pPr>
      <w:r>
        <w:t>ftp&gt;</w:t>
      </w:r>
    </w:p>
    <w:p w14:paraId="21E24238" w14:textId="7CBA5520" w:rsidR="00690202" w:rsidRDefault="00396602" w:rsidP="00690202">
      <w:pPr>
        <w:pStyle w:val="SubStepAlpha"/>
      </w:pPr>
      <w:r>
        <w:t xml:space="preserve">Utilice el comando </w:t>
      </w:r>
      <w:r>
        <w:rPr>
          <w:b/>
          <w:bCs/>
        </w:rPr>
        <w:t>dir</w:t>
      </w:r>
      <w:r>
        <w:t xml:space="preserve"> nuevamente para listar el contenido del servidor FTP y verificar que el archivo se haya cargado en el servidor FTP.</w:t>
      </w:r>
    </w:p>
    <w:p w14:paraId="00131199" w14:textId="2CA80FBB" w:rsidR="00690202" w:rsidRDefault="00394C07" w:rsidP="00690202">
      <w:pPr>
        <w:pStyle w:val="Heading2"/>
      </w:pPr>
      <w:r w:rsidRPr="00394C07">
        <w:lastRenderedPageBreak/>
        <w:t>Descargar un archivo desde el servidor FTP</w:t>
      </w:r>
    </w:p>
    <w:p w14:paraId="7696D759" w14:textId="2CE0C938" w:rsidR="00690202" w:rsidRDefault="0078776F" w:rsidP="00690202">
      <w:pPr>
        <w:pStyle w:val="BodyTextL25"/>
      </w:pPr>
      <w:r>
        <w:t xml:space="preserve">También puede descargar un archivo desde un servidor FTP. En esta parte, cambiará el nombre del archivo </w:t>
      </w:r>
      <w:r>
        <w:rPr>
          <w:b/>
          <w:bCs/>
        </w:rPr>
        <w:t>sampleFile.txt</w:t>
      </w:r>
      <w:r>
        <w:t xml:space="preserve"> y lo descargará del servidor FTP.</w:t>
      </w:r>
    </w:p>
    <w:p w14:paraId="13D05717" w14:textId="7965C2A4" w:rsidR="00690202" w:rsidRDefault="00516179" w:rsidP="00690202">
      <w:pPr>
        <w:pStyle w:val="Heading3"/>
      </w:pPr>
      <w:r w:rsidRPr="00516179">
        <w:t>Cambie el nombre del archivo a un servidor FTP.</w:t>
      </w:r>
    </w:p>
    <w:p w14:paraId="3AA9C1E1" w14:textId="50D67978" w:rsidR="00690202" w:rsidRPr="00663C80" w:rsidRDefault="00F027AF" w:rsidP="00690202">
      <w:pPr>
        <w:pStyle w:val="SubStepAlpha"/>
      </w:pPr>
      <w:r>
        <w:t xml:space="preserve">En el indicador </w:t>
      </w:r>
      <w:r>
        <w:rPr>
          <w:b/>
          <w:bCs/>
        </w:rPr>
        <w:t>ftp&gt;</w:t>
      </w:r>
      <w:r>
        <w:t xml:space="preserve"> , cambie el nombre del archivo </w:t>
      </w:r>
      <w:r>
        <w:rPr>
          <w:b/>
          <w:bCs/>
        </w:rPr>
        <w:t>ampleFile.txt</w:t>
      </w:r>
      <w:r>
        <w:t xml:space="preserve"> a </w:t>
      </w:r>
      <w:r>
        <w:rPr>
          <w:b/>
          <w:bCs/>
        </w:rPr>
        <w:t>sampleFile_FTP.txt</w:t>
      </w:r>
      <w:r>
        <w:t>.</w:t>
      </w:r>
    </w:p>
    <w:p w14:paraId="1D7FBB3E" w14:textId="77777777" w:rsidR="00690202" w:rsidRPr="00663C80" w:rsidRDefault="00690202" w:rsidP="00690202">
      <w:pPr>
        <w:pStyle w:val="CMD"/>
      </w:pPr>
      <w:r>
        <w:t xml:space="preserve">ftp&gt; </w:t>
      </w:r>
      <w:r w:rsidRPr="00663C80">
        <w:rPr>
          <w:b/>
          <w:bCs/>
        </w:rPr>
        <w:t>rename sampleFile.txt sampleFile_FTP.txt</w:t>
      </w:r>
    </w:p>
    <w:p w14:paraId="483EFF95" w14:textId="77777777" w:rsidR="00690202" w:rsidRPr="00663C80" w:rsidRDefault="00690202" w:rsidP="00690202">
      <w:pPr>
        <w:pStyle w:val="CMDOutput"/>
      </w:pPr>
    </w:p>
    <w:p w14:paraId="33DFCA9A" w14:textId="77777777" w:rsidR="00690202" w:rsidRPr="00663C80" w:rsidRDefault="00690202" w:rsidP="00690202">
      <w:pPr>
        <w:pStyle w:val="CMDOutput"/>
      </w:pPr>
      <w:r>
        <w:t>Renaming sampleFile.txt</w:t>
      </w:r>
    </w:p>
    <w:p w14:paraId="2B6C36C3" w14:textId="77777777" w:rsidR="00690202" w:rsidRPr="00663C80" w:rsidRDefault="00690202" w:rsidP="00690202">
      <w:pPr>
        <w:pStyle w:val="CMDOutput"/>
      </w:pPr>
      <w:r>
        <w:t>ftp&gt;</w:t>
      </w:r>
    </w:p>
    <w:p w14:paraId="717D8EE2" w14:textId="77777777" w:rsidR="00690202" w:rsidRPr="00663C80" w:rsidRDefault="00690202" w:rsidP="00690202">
      <w:pPr>
        <w:pStyle w:val="CMDOutput"/>
      </w:pPr>
      <w:r>
        <w:t>[OK Renamed file successfully from sampleFile.txt to sampleFile_FTP.txt]</w:t>
      </w:r>
    </w:p>
    <w:p w14:paraId="78DF6F35" w14:textId="77777777" w:rsidR="00690202" w:rsidRDefault="00690202" w:rsidP="00690202">
      <w:pPr>
        <w:pStyle w:val="CMDOutput"/>
      </w:pPr>
      <w:r>
        <w:t>ftp&gt;</w:t>
      </w:r>
    </w:p>
    <w:p w14:paraId="2EBA2EE1" w14:textId="77777777" w:rsidR="00690202" w:rsidRDefault="00690202" w:rsidP="00690202">
      <w:pPr>
        <w:pStyle w:val="SubStepAlpha"/>
      </w:pPr>
      <w:r>
        <w:t xml:space="preserve">En el indicador </w:t>
      </w:r>
      <w:r>
        <w:rPr>
          <w:b/>
          <w:bCs/>
        </w:rPr>
        <w:t>ftp&gt;</w:t>
      </w:r>
      <w:r>
        <w:t xml:space="preserve">, ingrese </w:t>
      </w:r>
      <w:r>
        <w:rPr>
          <w:b/>
          <w:bCs/>
        </w:rPr>
        <w:t>dir</w:t>
      </w:r>
      <w:r>
        <w:t xml:space="preserve"> para verificar que se haya cambiado el nombre del archivo.</w:t>
      </w:r>
    </w:p>
    <w:p w14:paraId="37A5337F" w14:textId="07ECC4C1" w:rsidR="00690202" w:rsidRPr="00690BF3" w:rsidRDefault="00803E5F" w:rsidP="00690202">
      <w:pPr>
        <w:pStyle w:val="Heading3"/>
      </w:pPr>
      <w:r w:rsidRPr="00803E5F">
        <w:t>Descargar el archivo desde el servidor FTP.</w:t>
      </w:r>
    </w:p>
    <w:p w14:paraId="57B56D18" w14:textId="54EDEBA5" w:rsidR="00690202" w:rsidRDefault="00DA1AF6" w:rsidP="00690202">
      <w:pPr>
        <w:pStyle w:val="SubStepAlpha"/>
      </w:pPr>
      <w:r>
        <w:t xml:space="preserve">Ingrese el comando </w:t>
      </w:r>
      <w:r>
        <w:rPr>
          <w:b/>
          <w:bCs/>
        </w:rPr>
        <w:t>get sampleFile_FTP.txt</w:t>
      </w:r>
      <w:r>
        <w:t xml:space="preserve"> para recuperar el archivo del servidor.</w:t>
      </w:r>
    </w:p>
    <w:p w14:paraId="66272961" w14:textId="77777777" w:rsidR="00690202" w:rsidRPr="003214F2" w:rsidRDefault="00690202" w:rsidP="00690202">
      <w:pPr>
        <w:pStyle w:val="CMD"/>
        <w:rPr>
          <w:b/>
          <w:bCs/>
          <w:sz w:val="24"/>
          <w:szCs w:val="24"/>
        </w:rPr>
      </w:pPr>
      <w:r>
        <w:t xml:space="preserve">ftp&gt; </w:t>
      </w:r>
      <w:r>
        <w:rPr>
          <w:b/>
        </w:rPr>
        <w:t>get sampleFile_FTP.txt</w:t>
      </w:r>
    </w:p>
    <w:p w14:paraId="076B4B27" w14:textId="77777777" w:rsidR="00690202" w:rsidRPr="00663C80" w:rsidRDefault="00690202" w:rsidP="00690202">
      <w:pPr>
        <w:pStyle w:val="CMDOutput"/>
      </w:pPr>
    </w:p>
    <w:p w14:paraId="3A2ED3A3" w14:textId="77777777" w:rsidR="00690202" w:rsidRPr="00663C80" w:rsidRDefault="00690202" w:rsidP="00690202">
      <w:pPr>
        <w:pStyle w:val="CMDOutput"/>
      </w:pPr>
      <w:r>
        <w:t xml:space="preserve">Reading file sampleFile_FTP.txt from 209.165.200.226: </w:t>
      </w:r>
    </w:p>
    <w:p w14:paraId="3179DE18" w14:textId="77777777" w:rsidR="00690202" w:rsidRPr="00663C80" w:rsidRDefault="00690202" w:rsidP="00690202">
      <w:pPr>
        <w:pStyle w:val="CMDOutput"/>
      </w:pPr>
      <w:r>
        <w:t>File transfer in progress...</w:t>
      </w:r>
    </w:p>
    <w:p w14:paraId="2B4A1C4E" w14:textId="77777777" w:rsidR="00690202" w:rsidRPr="00663C80" w:rsidRDefault="00690202" w:rsidP="00690202">
      <w:pPr>
        <w:pStyle w:val="CMDOutput"/>
      </w:pPr>
    </w:p>
    <w:p w14:paraId="552CB127" w14:textId="77777777" w:rsidR="00690202" w:rsidRPr="00663C80" w:rsidRDefault="00690202" w:rsidP="00690202">
      <w:pPr>
        <w:pStyle w:val="CMDOutput"/>
      </w:pPr>
      <w:r>
        <w:t>[Transfer complete - 26 bytes]</w:t>
      </w:r>
    </w:p>
    <w:p w14:paraId="2E9516B0" w14:textId="77777777" w:rsidR="00690202" w:rsidRPr="00663C80" w:rsidRDefault="00690202" w:rsidP="00690202">
      <w:pPr>
        <w:pStyle w:val="CMDOutput"/>
      </w:pPr>
    </w:p>
    <w:p w14:paraId="28941888" w14:textId="77777777" w:rsidR="00690202" w:rsidRDefault="00690202" w:rsidP="00690202">
      <w:pPr>
        <w:pStyle w:val="CMDOutput"/>
      </w:pPr>
      <w:r>
        <w:t>26 bytes copied in 0.013 secs (2000 bytes/sec)</w:t>
      </w:r>
    </w:p>
    <w:p w14:paraId="547DF4E5" w14:textId="77777777" w:rsidR="00690202" w:rsidRDefault="00690202" w:rsidP="00690202">
      <w:pPr>
        <w:pStyle w:val="CMDOutput"/>
      </w:pPr>
      <w:r>
        <w:t>ftp&gt;</w:t>
      </w:r>
    </w:p>
    <w:p w14:paraId="7F28C6B6" w14:textId="634B4D7A" w:rsidR="00690202" w:rsidRDefault="0099722B" w:rsidP="00690202">
      <w:pPr>
        <w:pStyle w:val="SubStepAlpha"/>
      </w:pPr>
      <w:r>
        <w:t xml:space="preserve">Ingrese </w:t>
      </w:r>
      <w:r>
        <w:rPr>
          <w:b/>
          <w:bCs/>
        </w:rPr>
        <w:t>quit</w:t>
      </w:r>
      <w:r>
        <w:t xml:space="preserve"> para salir del cliente FTP cuando haya terminado.</w:t>
      </w:r>
    </w:p>
    <w:p w14:paraId="5A5C25EF" w14:textId="0D89D742" w:rsidR="00690202" w:rsidRDefault="003F3660" w:rsidP="00690202">
      <w:pPr>
        <w:pStyle w:val="SubStepAlpha"/>
      </w:pPr>
      <w:r>
        <w:t>Mostrar de nuevo el contenido del directorio en el PC para ver el archivo de imagen desde el servidor FTP.</w:t>
      </w:r>
    </w:p>
    <w:p w14:paraId="1C28185E" w14:textId="18C05352" w:rsidR="00690202" w:rsidRPr="00663C80" w:rsidRDefault="00232014" w:rsidP="00690202">
      <w:pPr>
        <w:pStyle w:val="Heading3"/>
      </w:pPr>
      <w:r w:rsidRPr="00232014">
        <w:t>Eliminar el archivo del servidor FTP.</w:t>
      </w:r>
    </w:p>
    <w:p w14:paraId="493BA01F" w14:textId="383949DC" w:rsidR="00690202" w:rsidRDefault="00B57424" w:rsidP="00690202">
      <w:pPr>
        <w:pStyle w:val="SubStepAlpha"/>
      </w:pPr>
      <w:r>
        <w:t xml:space="preserve">Inicie sesión en el servidor FTP nuevamente para eliminar el archivo </w:t>
      </w:r>
      <w:r>
        <w:rPr>
          <w:b/>
          <w:bCs/>
        </w:rPr>
        <w:t>sampleFile_FTP.txt</w:t>
      </w:r>
      <w:r>
        <w:t>.</w:t>
      </w:r>
    </w:p>
    <w:p w14:paraId="0F7A942A" w14:textId="386D0ED3" w:rsidR="00690202" w:rsidRDefault="00BF3EF9" w:rsidP="00690202">
      <w:pPr>
        <w:pStyle w:val="SubStepAlpha"/>
      </w:pPr>
      <w:r>
        <w:t xml:space="preserve">Ingrese el comando para eliminar el archivo </w:t>
      </w:r>
      <w:r>
        <w:rPr>
          <w:b/>
          <w:bCs/>
        </w:rPr>
        <w:t>sampleFile _FTP.txt</w:t>
      </w:r>
      <w:r>
        <w:t xml:space="preserve"> del servidor.</w:t>
      </w:r>
    </w:p>
    <w:p w14:paraId="6C92CCFF" w14:textId="77777777" w:rsidR="00690202" w:rsidRDefault="00690202" w:rsidP="00690202">
      <w:pPr>
        <w:pStyle w:val="Heading4"/>
      </w:pPr>
      <w:r>
        <w:t>Pregunta:</w:t>
      </w:r>
    </w:p>
    <w:p w14:paraId="56CF4640" w14:textId="16CE7D40" w:rsidR="00690202" w:rsidRDefault="00796E7C" w:rsidP="00690202">
      <w:pPr>
        <w:pStyle w:val="BodyTextL50"/>
        <w:spacing w:before="0"/>
      </w:pPr>
      <w:r>
        <w:t>¿Qué comando utilizó para eliminar el archivo del servidor FTP?</w:t>
      </w:r>
    </w:p>
    <w:p w14:paraId="68C6E994" w14:textId="77777777" w:rsidR="00690202" w:rsidRDefault="00690202" w:rsidP="00690202">
      <w:pPr>
        <w:pStyle w:val="AnswerLineL50"/>
      </w:pPr>
      <w:r>
        <w:t>Escriba sus respuestas aquí.</w:t>
      </w:r>
    </w:p>
    <w:p w14:paraId="205899A1" w14:textId="6FADFE33" w:rsidR="00690202" w:rsidRDefault="001E33CF" w:rsidP="00690202">
      <w:pPr>
        <w:pStyle w:val="SubStepAlpha"/>
      </w:pPr>
      <w:r>
        <w:t xml:space="preserve">Ingrese </w:t>
      </w:r>
      <w:r>
        <w:rPr>
          <w:b/>
          <w:bCs/>
        </w:rPr>
        <w:t>quit</w:t>
      </w:r>
      <w:r>
        <w:t xml:space="preserve"> para salir del cliente FTP cuando haya terminado.</w:t>
      </w:r>
    </w:p>
    <w:p w14:paraId="020A6B71" w14:textId="77777777" w:rsidR="00690202" w:rsidRPr="00383B39" w:rsidRDefault="00690202" w:rsidP="00690202">
      <w:pPr>
        <w:pStyle w:val="ConfigWindow"/>
      </w:pPr>
      <w:r>
        <w:t>Fin del documento</w:t>
      </w:r>
    </w:p>
    <w:sectPr w:rsidR="00690202" w:rsidRPr="00383B39" w:rsidSect="009C31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623A23" w14:textId="77777777" w:rsidR="00A26B16" w:rsidRDefault="00A26B16" w:rsidP="00710659">
      <w:pPr>
        <w:spacing w:after="0" w:line="240" w:lineRule="auto"/>
      </w:pPr>
      <w:r>
        <w:separator/>
      </w:r>
    </w:p>
    <w:p w14:paraId="0D5CFAC1" w14:textId="77777777" w:rsidR="00A26B16" w:rsidRDefault="00A26B16"/>
  </w:endnote>
  <w:endnote w:type="continuationSeparator" w:id="0">
    <w:p w14:paraId="4EDBFD20" w14:textId="77777777" w:rsidR="00A26B16" w:rsidRDefault="00A26B16" w:rsidP="00710659">
      <w:pPr>
        <w:spacing w:after="0" w:line="240" w:lineRule="auto"/>
      </w:pPr>
      <w:r>
        <w:continuationSeparator/>
      </w:r>
    </w:p>
    <w:p w14:paraId="688A974E" w14:textId="77777777" w:rsidR="00A26B16" w:rsidRDefault="00A26B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892378" w14:textId="558CE385" w:rsidR="001F4AF9" w:rsidRDefault="001F4A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013B7D" wp14:editId="442C181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1161387727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E75D73" w14:textId="7EF8BD45" w:rsidR="001F4AF9" w:rsidRPr="001F4AF9" w:rsidRDefault="001F4AF9" w:rsidP="001F4AF9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F4AF9"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013B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18E75D73" w14:textId="7EF8BD45" w:rsidR="001F4AF9" w:rsidRPr="001F4AF9" w:rsidRDefault="001F4AF9" w:rsidP="001F4AF9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F4AF9"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88CFB2" w14:textId="4A841628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2020</w:t>
        </w:r>
      </w:sdtContent>
    </w:sdt>
    <w:r>
      <w:t xml:space="preserve"> - </w:t>
    </w:r>
    <w:r w:rsidR="006C7AAF">
      <w:t>2024</w:t>
    </w:r>
    <w:r>
      <w:t xml:space="preserve"> Cisco y/o sus filiales. Todos los derechos reservados. Información pública de Cisco</w:t>
    </w:r>
    <w:r>
      <w:tab/>
      <w:t xml:space="preserve"> 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 w:rsidR="00882B63">
      <w:tab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730120" w14:textId="411B2C6D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2020</w:t>
        </w:r>
      </w:sdtContent>
    </w:sdt>
    <w:r>
      <w:t xml:space="preserve"> - </w:t>
    </w:r>
    <w:r w:rsidR="006C7AAF">
      <w:t>2024</w:t>
    </w:r>
    <w:r>
      <w:t xml:space="preserve"> Cisco y/o sus filiales. Todos los derechos reservados. Información pública de Cisco</w:t>
    </w:r>
    <w:r>
      <w:tab/>
      <w:t xml:space="preserve"> 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 w:rsidR="00C20634">
      <w:tab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63D44D" w14:textId="77777777" w:rsidR="00A26B16" w:rsidRDefault="00A26B16" w:rsidP="00710659">
      <w:pPr>
        <w:spacing w:after="0" w:line="240" w:lineRule="auto"/>
      </w:pPr>
      <w:r>
        <w:separator/>
      </w:r>
    </w:p>
    <w:p w14:paraId="0FD45023" w14:textId="77777777" w:rsidR="00A26B16" w:rsidRDefault="00A26B16"/>
  </w:footnote>
  <w:footnote w:type="continuationSeparator" w:id="0">
    <w:p w14:paraId="7983E9BC" w14:textId="77777777" w:rsidR="00A26B16" w:rsidRDefault="00A26B16" w:rsidP="00710659">
      <w:pPr>
        <w:spacing w:after="0" w:line="240" w:lineRule="auto"/>
      </w:pPr>
      <w:r>
        <w:continuationSeparator/>
      </w:r>
    </w:p>
    <w:p w14:paraId="54AAC296" w14:textId="77777777" w:rsidR="00A26B16" w:rsidRDefault="00A26B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E5D1F2" w14:textId="77777777" w:rsidR="00FE560A" w:rsidRDefault="00FE56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Título"/>
      <w:tag w:val=""/>
      <w:id w:val="-1711953976"/>
      <w:placeholder>
        <w:docPart w:val="E1AD7225810E490689285AE17DFC7D5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8F59C34" w14:textId="4CB1D660" w:rsidR="00926CB2" w:rsidRDefault="00AF17B9" w:rsidP="008402F2">
        <w:pPr>
          <w:pStyle w:val="PageHead"/>
        </w:pPr>
        <w:r>
          <w:t>Packet Tracer: Utilizar Servicios FTP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6C865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06888514" wp14:editId="3E6608E9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00046274">
    <w:abstractNumId w:val="7"/>
  </w:num>
  <w:num w:numId="2" w16cid:durableId="23361831">
    <w:abstractNumId w:val="4"/>
    <w:lvlOverride w:ilvl="0"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078163289">
    <w:abstractNumId w:val="3"/>
  </w:num>
  <w:num w:numId="4" w16cid:durableId="1328901356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45778010">
    <w:abstractNumId w:val="4"/>
  </w:num>
  <w:num w:numId="6" w16cid:durableId="1260796750">
    <w:abstractNumId w:val="0"/>
  </w:num>
  <w:num w:numId="7" w16cid:durableId="58407075">
    <w:abstractNumId w:val="1"/>
  </w:num>
  <w:num w:numId="8" w16cid:durableId="1424839268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713457742">
    <w:abstractNumId w:val="4"/>
  </w:num>
  <w:num w:numId="10" w16cid:durableId="308175319">
    <w:abstractNumId w:val="8"/>
  </w:num>
  <w:num w:numId="11" w16cid:durableId="18310178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5474334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1402405671">
    <w:abstractNumId w:val="2"/>
    <w:lvlOverride w:ilvl="0"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78814072">
    <w:abstractNumId w:val="2"/>
    <w:lvlOverride w:ilvl="0">
      <w:startOverride w:val="1"/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446582964">
    <w:abstractNumId w:val="2"/>
  </w:num>
  <w:num w:numId="16" w16cid:durableId="124199001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B9"/>
    <w:rsid w:val="0000025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516C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77372"/>
    <w:rsid w:val="00080AD8"/>
    <w:rsid w:val="000815D8"/>
    <w:rsid w:val="00081976"/>
    <w:rsid w:val="00084C99"/>
    <w:rsid w:val="00085CC6"/>
    <w:rsid w:val="000904A1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43D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667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809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3CF"/>
    <w:rsid w:val="001E3777"/>
    <w:rsid w:val="001E38E0"/>
    <w:rsid w:val="001E4E72"/>
    <w:rsid w:val="001E62B3"/>
    <w:rsid w:val="001E6424"/>
    <w:rsid w:val="001F0171"/>
    <w:rsid w:val="001F0D77"/>
    <w:rsid w:val="001F4AF9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2014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864B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2369"/>
    <w:rsid w:val="002D6C2A"/>
    <w:rsid w:val="002D7A86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67B2"/>
    <w:rsid w:val="0031789F"/>
    <w:rsid w:val="00320788"/>
    <w:rsid w:val="003233A3"/>
    <w:rsid w:val="00334C33"/>
    <w:rsid w:val="00337661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94C07"/>
    <w:rsid w:val="00396602"/>
    <w:rsid w:val="003A19DC"/>
    <w:rsid w:val="003A1B45"/>
    <w:rsid w:val="003A220C"/>
    <w:rsid w:val="003A50D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3660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28B1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C66F5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791"/>
    <w:rsid w:val="005139BE"/>
    <w:rsid w:val="005149B0"/>
    <w:rsid w:val="00516142"/>
    <w:rsid w:val="00516179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6EA0"/>
    <w:rsid w:val="005A70FA"/>
    <w:rsid w:val="005B1F4F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4D59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10E"/>
    <w:rsid w:val="00672919"/>
    <w:rsid w:val="00677544"/>
    <w:rsid w:val="00681687"/>
    <w:rsid w:val="00686295"/>
    <w:rsid w:val="00686587"/>
    <w:rsid w:val="00690202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C7AAF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76F"/>
    <w:rsid w:val="00787CC1"/>
    <w:rsid w:val="00790301"/>
    <w:rsid w:val="00792F4E"/>
    <w:rsid w:val="0079398D"/>
    <w:rsid w:val="00796C25"/>
    <w:rsid w:val="00796E7C"/>
    <w:rsid w:val="007A287C"/>
    <w:rsid w:val="007A3B2A"/>
    <w:rsid w:val="007B0C9D"/>
    <w:rsid w:val="007B5522"/>
    <w:rsid w:val="007C0EE0"/>
    <w:rsid w:val="007C12F7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3E5F"/>
    <w:rsid w:val="00810E4B"/>
    <w:rsid w:val="00814BAA"/>
    <w:rsid w:val="00816F0C"/>
    <w:rsid w:val="00817BAF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182A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1B49"/>
    <w:rsid w:val="00996053"/>
    <w:rsid w:val="0099722B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26B16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17B9"/>
    <w:rsid w:val="00AF7ACC"/>
    <w:rsid w:val="00B00914"/>
    <w:rsid w:val="00B02A8E"/>
    <w:rsid w:val="00B052EE"/>
    <w:rsid w:val="00B1081F"/>
    <w:rsid w:val="00B2496B"/>
    <w:rsid w:val="00B25E16"/>
    <w:rsid w:val="00B27499"/>
    <w:rsid w:val="00B3010D"/>
    <w:rsid w:val="00B35151"/>
    <w:rsid w:val="00B433F2"/>
    <w:rsid w:val="00B458E8"/>
    <w:rsid w:val="00B47940"/>
    <w:rsid w:val="00B5397B"/>
    <w:rsid w:val="00B53EE9"/>
    <w:rsid w:val="00B57424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2F6A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3EF9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0EA8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1143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1AF6"/>
    <w:rsid w:val="00DA4F33"/>
    <w:rsid w:val="00DB1C89"/>
    <w:rsid w:val="00DB3763"/>
    <w:rsid w:val="00DB4029"/>
    <w:rsid w:val="00DB5F4D"/>
    <w:rsid w:val="00DB66F2"/>
    <w:rsid w:val="00DB6DA5"/>
    <w:rsid w:val="00DC076B"/>
    <w:rsid w:val="00DC0BB3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5DDC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816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49C7"/>
    <w:rsid w:val="00ED6019"/>
    <w:rsid w:val="00ED769B"/>
    <w:rsid w:val="00ED7830"/>
    <w:rsid w:val="00EE2BFF"/>
    <w:rsid w:val="00EE3909"/>
    <w:rsid w:val="00EF4205"/>
    <w:rsid w:val="00EF5939"/>
    <w:rsid w:val="00F01714"/>
    <w:rsid w:val="00F0258F"/>
    <w:rsid w:val="00F027A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49D5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560A"/>
    <w:rsid w:val="00FE661F"/>
    <w:rsid w:val="00FE76FC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6D4D82"/>
  <w15:docId w15:val="{F99296CF-FB95-4BAF-8C56-36BA591F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337661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337661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337661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337661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337661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37661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37661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37661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37661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37661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37661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337661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37661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3766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337661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337661"/>
    <w:pPr>
      <w:ind w:left="720"/>
    </w:pPr>
  </w:style>
  <w:style w:type="paragraph" w:styleId="Header">
    <w:name w:val="header"/>
    <w:basedOn w:val="Normal"/>
    <w:link w:val="HeaderChar"/>
    <w:unhideWhenUsed/>
    <w:rsid w:val="003376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37661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337661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337661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66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37661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337661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337661"/>
  </w:style>
  <w:style w:type="table" w:styleId="TableGrid">
    <w:name w:val="Table Grid"/>
    <w:basedOn w:val="TableNormal"/>
    <w:uiPriority w:val="59"/>
    <w:rsid w:val="003376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337661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337661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37661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337661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37661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337661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337661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337661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337661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337661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337661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337661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33766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337661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337661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337661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337661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337661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33766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337661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337661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337661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337661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337661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337661"/>
    <w:rPr>
      <w:color w:val="EE0000"/>
    </w:rPr>
  </w:style>
  <w:style w:type="paragraph" w:customStyle="1" w:styleId="BodyTextL25Bold">
    <w:name w:val="Body Text L25 Bold"/>
    <w:basedOn w:val="BodyTextL25"/>
    <w:qFormat/>
    <w:rsid w:val="00337661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76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337661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33766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376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3766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766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37661"/>
    <w:rPr>
      <w:b/>
      <w:bCs/>
    </w:rPr>
  </w:style>
  <w:style w:type="paragraph" w:customStyle="1" w:styleId="ReflectionQ">
    <w:name w:val="Reflection Q"/>
    <w:basedOn w:val="BodyTextL25"/>
    <w:qFormat/>
    <w:rsid w:val="00337661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337661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337661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337661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337661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337661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337661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337661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337661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337661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37661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337661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37661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337661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337661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337661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337661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337661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337661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337661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337661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337661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337661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33766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337661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337661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337661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337661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337661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337661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337661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337661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337661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337661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337661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337661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337661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337661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337661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337661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337661"/>
    <w:rPr>
      <w:b/>
    </w:rPr>
  </w:style>
  <w:style w:type="character" w:customStyle="1" w:styleId="CMDChar">
    <w:name w:val="CMD Char"/>
    <w:basedOn w:val="DefaultParagraphFont"/>
    <w:link w:val="CMD"/>
    <w:rsid w:val="00337661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337661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337661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337661"/>
    <w:rPr>
      <w:rFonts w:eastAsiaTheme="majorEastAsia" w:cstheme="majorBidi"/>
      <w:b/>
      <w:kern w:val="28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337661"/>
    <w:rPr>
      <w:color w:val="808080"/>
    </w:rPr>
  </w:style>
  <w:style w:type="paragraph" w:customStyle="1" w:styleId="CMDRed">
    <w:name w:val="CMD Red"/>
    <w:basedOn w:val="CMD"/>
    <w:link w:val="CMDRedChar"/>
    <w:qFormat/>
    <w:rsid w:val="00337661"/>
    <w:rPr>
      <w:color w:val="EE0000"/>
    </w:rPr>
  </w:style>
  <w:style w:type="character" w:customStyle="1" w:styleId="CMDRedChar">
    <w:name w:val="CMD Red Char"/>
    <w:basedOn w:val="CMDChar"/>
    <w:link w:val="CMDRed"/>
    <w:rsid w:val="00337661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337661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337661"/>
    <w:rPr>
      <w:szCs w:val="22"/>
    </w:rPr>
  </w:style>
  <w:style w:type="character" w:customStyle="1" w:styleId="CMDOutputChar">
    <w:name w:val="CMD Output Char"/>
    <w:basedOn w:val="BodyTextL25Char"/>
    <w:link w:val="CMDOutput"/>
    <w:rsid w:val="00337661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337661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337661"/>
  </w:style>
  <w:style w:type="paragraph" w:customStyle="1" w:styleId="TableAnswer">
    <w:name w:val="Table Answer"/>
    <w:basedOn w:val="TableText"/>
    <w:qFormat/>
    <w:rsid w:val="00337661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337661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337661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337661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337661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337661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337661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337661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337661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337661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337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2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1AD7225810E490689285AE17DFC7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88694-F12C-43F8-81FB-D7A4C1076A8B}"/>
      </w:docPartPr>
      <w:docPartBody>
        <w:p w:rsidR="00344C74" w:rsidRDefault="00EF58E7">
          <w:pPr>
            <w:pStyle w:val="E1AD7225810E490689285AE17DFC7D5F"/>
          </w:pPr>
          <w:r>
            <w:rPr>
              <w:rStyle w:val="PlaceholderText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E7"/>
    <w:rsid w:val="00344C74"/>
    <w:rsid w:val="00707946"/>
    <w:rsid w:val="007C586A"/>
    <w:rsid w:val="00A54094"/>
    <w:rsid w:val="00BA3F0B"/>
    <w:rsid w:val="00E15DDC"/>
    <w:rsid w:val="00EF58E7"/>
    <w:rsid w:val="00F31AD5"/>
    <w:rsid w:val="00F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1AD7225810E490689285AE17DFC7D5F">
    <w:name w:val="E1AD7225810E490689285AE17DFC7D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DBA612-4898-4EAC-A0E6-C004B87937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9C0043-02C3-4F92-B308-D53C427045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DC5F44-F3CE-45F8-AC46-8EF6E1DE01CE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8</TotalTime>
  <Pages>3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Utilizar Servicios FTP</dc:title>
  <dc:description>2020</dc:description>
  <cp:lastModifiedBy>Jason Yip (jasyip)</cp:lastModifiedBy>
  <cp:revision>43</cp:revision>
  <dcterms:created xsi:type="dcterms:W3CDTF">2020-10-05T22:55:00Z</dcterms:created>
  <dcterms:modified xsi:type="dcterms:W3CDTF">2024-08-07T04:54:00Z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ClassificationContentMarkingFooterShapeIds">
    <vt:lpwstr>1694d8d3,45395ecf,5170072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2024-07-10T23:10:15Z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d604ea71-a0d1-444d-b8ec-36d7e094df1b</vt:lpwstr>
  </property>
  <property fmtid="{D5CDD505-2E9C-101B-9397-08002B2CF9AE}" pid="12" name="MSIP_Label_c8f49a32-fde3-48a5-9266-b5b0972a22dc_ContentBits">
    <vt:lpwstr>2</vt:lpwstr>
  </property>
</Properties>
</file>